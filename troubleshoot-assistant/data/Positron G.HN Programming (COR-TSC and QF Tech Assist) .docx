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1F3BD" w14:textId="77777777" w:rsidR="000C541A" w:rsidRDefault="000C541A">
      <w:pPr>
        <w:ind w:left="0"/>
        <w:jc w:val="center"/>
        <w:rPr>
          <w:b/>
        </w:rPr>
      </w:pPr>
    </w:p>
    <w:p w14:paraId="44D05DD8" w14:textId="77777777" w:rsidR="000C541A" w:rsidRDefault="000C541A">
      <w:pPr>
        <w:ind w:left="0"/>
        <w:jc w:val="center"/>
        <w:rPr>
          <w:b/>
        </w:rPr>
      </w:pPr>
    </w:p>
    <w:p w14:paraId="08AD0C8D" w14:textId="77777777" w:rsidR="000C541A" w:rsidRDefault="000C541A">
      <w:pPr>
        <w:ind w:left="0"/>
        <w:jc w:val="center"/>
        <w:rPr>
          <w:b/>
        </w:rPr>
      </w:pPr>
    </w:p>
    <w:p w14:paraId="71C731F8" w14:textId="77777777" w:rsidR="000C541A" w:rsidRDefault="000C541A">
      <w:pPr>
        <w:ind w:left="0"/>
        <w:jc w:val="center"/>
        <w:rPr>
          <w:b/>
        </w:rPr>
      </w:pPr>
    </w:p>
    <w:p w14:paraId="01D4F281" w14:textId="77777777" w:rsidR="000C541A" w:rsidRDefault="000C541A" w:rsidP="00A40239">
      <w:pPr>
        <w:tabs>
          <w:tab w:val="left" w:pos="5040"/>
        </w:tabs>
        <w:ind w:left="0"/>
        <w:jc w:val="center"/>
        <w:rPr>
          <w:b/>
        </w:rPr>
      </w:pPr>
    </w:p>
    <w:p w14:paraId="6167F8A2" w14:textId="77777777" w:rsidR="000C541A" w:rsidRDefault="000C541A">
      <w:pPr>
        <w:ind w:left="0"/>
        <w:jc w:val="center"/>
        <w:rPr>
          <w:b/>
        </w:rPr>
      </w:pPr>
    </w:p>
    <w:p w14:paraId="6CBA3A6A" w14:textId="77777777" w:rsidR="000C541A" w:rsidRDefault="000C541A">
      <w:pPr>
        <w:ind w:left="0"/>
        <w:jc w:val="center"/>
        <w:rPr>
          <w:b/>
        </w:rPr>
      </w:pPr>
    </w:p>
    <w:p w14:paraId="3F5FE400" w14:textId="77777777" w:rsidR="003A30EA" w:rsidRDefault="003A30EA" w:rsidP="003A30EA">
      <w:pPr>
        <w:pStyle w:val="Title"/>
        <w:rPr>
          <w:b/>
          <w:bCs/>
          <w:sz w:val="36"/>
          <w:szCs w:val="36"/>
        </w:rPr>
      </w:pPr>
    </w:p>
    <w:p w14:paraId="5CBAB8A1" w14:textId="77777777" w:rsidR="003A30EA" w:rsidRDefault="003A30EA" w:rsidP="003A30EA">
      <w:pPr>
        <w:pStyle w:val="Title"/>
        <w:rPr>
          <w:b/>
          <w:bCs/>
          <w:sz w:val="36"/>
          <w:szCs w:val="36"/>
        </w:rPr>
      </w:pPr>
    </w:p>
    <w:p w14:paraId="0249D029" w14:textId="77777777" w:rsidR="003A30EA" w:rsidRDefault="003A30EA" w:rsidP="003A30EA">
      <w:pPr>
        <w:pStyle w:val="Title"/>
        <w:rPr>
          <w:b/>
          <w:bCs/>
          <w:sz w:val="36"/>
          <w:szCs w:val="36"/>
        </w:rPr>
      </w:pPr>
    </w:p>
    <w:p w14:paraId="64C355F0" w14:textId="77777777" w:rsidR="003A30EA" w:rsidRDefault="003A30EA" w:rsidP="003A30EA">
      <w:pPr>
        <w:pStyle w:val="Title"/>
        <w:rPr>
          <w:b/>
          <w:bCs/>
          <w:sz w:val="36"/>
          <w:szCs w:val="36"/>
        </w:rPr>
      </w:pPr>
    </w:p>
    <w:p w14:paraId="09489E8A" w14:textId="77777777" w:rsidR="003F413E" w:rsidRDefault="003F413E" w:rsidP="003A30EA">
      <w:pPr>
        <w:pStyle w:val="Title"/>
        <w:rPr>
          <w:rFonts w:cs="Arial"/>
          <w:b/>
          <w:bCs/>
          <w:sz w:val="52"/>
          <w:szCs w:val="52"/>
        </w:rPr>
      </w:pPr>
      <w:r>
        <w:rPr>
          <w:rFonts w:cs="Arial"/>
          <w:b/>
          <w:bCs/>
          <w:sz w:val="52"/>
          <w:szCs w:val="52"/>
        </w:rPr>
        <w:t xml:space="preserve">Positron G.HN Programming </w:t>
      </w:r>
    </w:p>
    <w:p w14:paraId="34C4B600" w14:textId="5316DF3E" w:rsidR="003A30EA" w:rsidRPr="00794095" w:rsidRDefault="003F413E" w:rsidP="003A30EA">
      <w:pPr>
        <w:pStyle w:val="Title"/>
        <w:rPr>
          <w:rFonts w:cs="Arial"/>
          <w:sz w:val="52"/>
          <w:szCs w:val="52"/>
        </w:rPr>
      </w:pPr>
      <w:r>
        <w:rPr>
          <w:rFonts w:cs="Arial"/>
          <w:b/>
          <w:bCs/>
          <w:sz w:val="52"/>
          <w:szCs w:val="52"/>
        </w:rPr>
        <w:t>(</w:t>
      </w:r>
      <w:r w:rsidR="002876EF">
        <w:rPr>
          <w:rFonts w:cs="Arial"/>
          <w:b/>
          <w:bCs/>
          <w:sz w:val="52"/>
          <w:szCs w:val="52"/>
        </w:rPr>
        <w:t>QF Tech Assist</w:t>
      </w:r>
      <w:r>
        <w:rPr>
          <w:rFonts w:cs="Arial"/>
          <w:b/>
          <w:bCs/>
          <w:sz w:val="52"/>
          <w:szCs w:val="52"/>
        </w:rPr>
        <w:t>)</w:t>
      </w:r>
    </w:p>
    <w:p w14:paraId="7986F85C" w14:textId="77777777" w:rsidR="000C541A" w:rsidRPr="00794095" w:rsidRDefault="000C541A">
      <w:pPr>
        <w:ind w:left="0"/>
        <w:jc w:val="center"/>
        <w:rPr>
          <w:rFonts w:cs="Arial"/>
          <w:b/>
        </w:rPr>
      </w:pPr>
    </w:p>
    <w:p w14:paraId="49F2E3DF" w14:textId="77777777" w:rsidR="000C541A" w:rsidRPr="00794095" w:rsidRDefault="000C541A">
      <w:pPr>
        <w:ind w:left="0"/>
        <w:jc w:val="center"/>
        <w:rPr>
          <w:rFonts w:cs="Arial"/>
          <w:b/>
        </w:rPr>
      </w:pPr>
    </w:p>
    <w:p w14:paraId="061CC4FF" w14:textId="77777777" w:rsidR="000C541A" w:rsidRPr="00794095" w:rsidRDefault="000C541A">
      <w:pPr>
        <w:ind w:left="0"/>
        <w:jc w:val="center"/>
        <w:rPr>
          <w:rFonts w:cs="Arial"/>
          <w:b/>
        </w:rPr>
      </w:pPr>
    </w:p>
    <w:p w14:paraId="18BE1C18" w14:textId="77777777" w:rsidR="000C541A" w:rsidRPr="00794095" w:rsidRDefault="000C541A">
      <w:pPr>
        <w:ind w:left="0"/>
        <w:jc w:val="center"/>
        <w:rPr>
          <w:rFonts w:cs="Arial"/>
          <w:b/>
        </w:rPr>
      </w:pPr>
    </w:p>
    <w:p w14:paraId="504873B3" w14:textId="77777777" w:rsidR="000C541A" w:rsidRPr="00794095" w:rsidRDefault="000C541A">
      <w:pPr>
        <w:ind w:left="0"/>
        <w:jc w:val="center"/>
        <w:rPr>
          <w:rFonts w:cs="Arial"/>
          <w:b/>
        </w:rPr>
      </w:pPr>
    </w:p>
    <w:p w14:paraId="068B6F99" w14:textId="77777777" w:rsidR="000C541A" w:rsidRPr="00794095" w:rsidRDefault="000C541A">
      <w:pPr>
        <w:ind w:left="0"/>
        <w:jc w:val="center"/>
        <w:rPr>
          <w:rFonts w:cs="Arial"/>
          <w:b/>
        </w:rPr>
      </w:pPr>
    </w:p>
    <w:p w14:paraId="2E4504B1" w14:textId="77777777" w:rsidR="000C541A" w:rsidRPr="00794095" w:rsidRDefault="000C541A">
      <w:pPr>
        <w:ind w:left="0"/>
        <w:jc w:val="center"/>
        <w:rPr>
          <w:rFonts w:cs="Arial"/>
          <w:b/>
        </w:rPr>
      </w:pPr>
    </w:p>
    <w:p w14:paraId="28D1D86A" w14:textId="77777777" w:rsidR="000C541A" w:rsidRPr="00794095" w:rsidRDefault="000C541A">
      <w:pPr>
        <w:ind w:left="0"/>
        <w:jc w:val="center"/>
        <w:rPr>
          <w:rFonts w:cs="Arial"/>
          <w:b/>
          <w:sz w:val="52"/>
        </w:rPr>
      </w:pPr>
    </w:p>
    <w:p w14:paraId="15681362" w14:textId="77777777" w:rsidR="000C541A" w:rsidRPr="00794095" w:rsidRDefault="000C541A" w:rsidP="00B87F2A">
      <w:bookmarkStart w:id="0" w:name="Title"/>
      <w:bookmarkEnd w:id="0"/>
    </w:p>
    <w:p w14:paraId="54BC44E8" w14:textId="77777777" w:rsidR="000C541A" w:rsidRPr="00794095" w:rsidRDefault="000C541A" w:rsidP="00B87F2A"/>
    <w:p w14:paraId="55AC5BDC" w14:textId="77777777" w:rsidR="000C541A" w:rsidRPr="00794095" w:rsidRDefault="000C541A">
      <w:pPr>
        <w:ind w:left="0"/>
        <w:jc w:val="center"/>
        <w:rPr>
          <w:rFonts w:cs="Arial"/>
          <w:b/>
        </w:rPr>
      </w:pPr>
    </w:p>
    <w:p w14:paraId="504CF01F" w14:textId="77777777" w:rsidR="000C541A" w:rsidRPr="00794095" w:rsidRDefault="000C541A">
      <w:pPr>
        <w:ind w:left="0"/>
        <w:jc w:val="center"/>
        <w:rPr>
          <w:rFonts w:cs="Arial"/>
          <w:b/>
        </w:rPr>
      </w:pPr>
    </w:p>
    <w:p w14:paraId="32A4B000" w14:textId="77777777" w:rsidR="000C541A" w:rsidRPr="00794095" w:rsidRDefault="000C541A">
      <w:pPr>
        <w:ind w:left="0"/>
        <w:jc w:val="center"/>
        <w:rPr>
          <w:rFonts w:cs="Arial"/>
          <w:b/>
        </w:rPr>
      </w:pPr>
    </w:p>
    <w:p w14:paraId="7300C890" w14:textId="77777777" w:rsidR="000C541A" w:rsidRPr="00794095" w:rsidRDefault="000C541A">
      <w:pPr>
        <w:ind w:left="0"/>
        <w:jc w:val="center"/>
        <w:rPr>
          <w:rFonts w:cs="Arial"/>
          <w:b/>
        </w:rPr>
      </w:pPr>
    </w:p>
    <w:p w14:paraId="001B30FB" w14:textId="77777777" w:rsidR="000C541A" w:rsidRPr="00794095" w:rsidRDefault="000C541A">
      <w:pPr>
        <w:ind w:left="0"/>
        <w:jc w:val="center"/>
        <w:rPr>
          <w:rFonts w:cs="Arial"/>
          <w:b/>
        </w:rPr>
      </w:pPr>
    </w:p>
    <w:p w14:paraId="2E32B99E" w14:textId="77777777" w:rsidR="000C541A" w:rsidRPr="00794095" w:rsidRDefault="000C541A">
      <w:pPr>
        <w:ind w:left="0"/>
        <w:jc w:val="center"/>
        <w:rPr>
          <w:rFonts w:cs="Arial"/>
          <w:b/>
          <w:caps/>
          <w:szCs w:val="24"/>
        </w:rPr>
      </w:pPr>
      <w:r w:rsidRPr="00794095">
        <w:rPr>
          <w:rFonts w:cs="Arial"/>
          <w:b/>
        </w:rPr>
        <w:br w:type="page"/>
      </w:r>
      <w:r w:rsidRPr="00794095">
        <w:rPr>
          <w:rFonts w:cs="Arial"/>
          <w:b/>
          <w:caps/>
          <w:szCs w:val="24"/>
        </w:rPr>
        <w:lastRenderedPageBreak/>
        <w:t>Table of Contents</w:t>
      </w:r>
    </w:p>
    <w:p w14:paraId="6B07B139" w14:textId="65678C58" w:rsidR="000C541A" w:rsidRDefault="000C541A">
      <w:pPr>
        <w:ind w:left="0"/>
        <w:jc w:val="center"/>
        <w:rPr>
          <w:rFonts w:cs="Arial"/>
          <w:b/>
          <w:sz w:val="22"/>
        </w:rPr>
      </w:pPr>
    </w:p>
    <w:p w14:paraId="507FEBA7" w14:textId="77777777" w:rsidR="00C85AE9" w:rsidRPr="00794095" w:rsidRDefault="00C85AE9">
      <w:pPr>
        <w:ind w:left="0"/>
        <w:jc w:val="center"/>
        <w:rPr>
          <w:rFonts w:cs="Arial"/>
          <w:b/>
          <w:sz w:val="22"/>
        </w:rPr>
      </w:pPr>
    </w:p>
    <w:p w14:paraId="14F7D1B7" w14:textId="6AE54E6D" w:rsidR="00D624CD" w:rsidRDefault="00940B45">
      <w:pPr>
        <w:pStyle w:val="TOC1"/>
        <w:tabs>
          <w:tab w:val="left" w:pos="720"/>
          <w:tab w:val="right" w:leader="dot" w:pos="1007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>
        <w:rPr>
          <w:rFonts w:cs="Arial"/>
          <w:b w:val="0"/>
          <w:sz w:val="22"/>
        </w:rPr>
        <w:fldChar w:fldCharType="begin"/>
      </w:r>
      <w:r w:rsidR="00646EFD">
        <w:rPr>
          <w:rFonts w:cs="Arial"/>
          <w:b w:val="0"/>
          <w:sz w:val="22"/>
        </w:rPr>
        <w:instrText xml:space="preserve"> TOC \o "1-2" \h \z </w:instrText>
      </w:r>
      <w:r>
        <w:rPr>
          <w:rFonts w:cs="Arial"/>
          <w:b w:val="0"/>
          <w:sz w:val="22"/>
        </w:rPr>
        <w:fldChar w:fldCharType="separate"/>
      </w:r>
      <w:hyperlink w:anchor="_Toc214541231" w:history="1">
        <w:r w:rsidR="00D624CD" w:rsidRPr="00E6217A">
          <w:rPr>
            <w:rStyle w:val="Hyperlink"/>
            <w:rFonts w:cs="Arial"/>
            <w:noProof/>
          </w:rPr>
          <w:t>1.0</w:t>
        </w:r>
        <w:r w:rsidR="00D624CD"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D624CD" w:rsidRPr="00E6217A">
          <w:rPr>
            <w:rStyle w:val="Hyperlink"/>
            <w:noProof/>
          </w:rPr>
          <w:t>Overview</w:t>
        </w:r>
        <w:r w:rsidR="00D624CD">
          <w:rPr>
            <w:noProof/>
            <w:webHidden/>
          </w:rPr>
          <w:tab/>
        </w:r>
        <w:r w:rsidR="00D624CD">
          <w:rPr>
            <w:noProof/>
            <w:webHidden/>
          </w:rPr>
          <w:fldChar w:fldCharType="begin"/>
        </w:r>
        <w:r w:rsidR="00D624CD">
          <w:rPr>
            <w:noProof/>
            <w:webHidden/>
          </w:rPr>
          <w:instrText xml:space="preserve"> PAGEREF _Toc214541231 \h </w:instrText>
        </w:r>
        <w:r w:rsidR="00D624CD">
          <w:rPr>
            <w:noProof/>
            <w:webHidden/>
          </w:rPr>
        </w:r>
        <w:r w:rsidR="00D624CD">
          <w:rPr>
            <w:noProof/>
            <w:webHidden/>
          </w:rPr>
          <w:fldChar w:fldCharType="separate"/>
        </w:r>
        <w:r w:rsidR="00D624CD">
          <w:rPr>
            <w:noProof/>
            <w:webHidden/>
          </w:rPr>
          <w:t>3</w:t>
        </w:r>
        <w:r w:rsidR="00D624CD">
          <w:rPr>
            <w:noProof/>
            <w:webHidden/>
          </w:rPr>
          <w:fldChar w:fldCharType="end"/>
        </w:r>
      </w:hyperlink>
    </w:p>
    <w:p w14:paraId="02351401" w14:textId="3A4E066E" w:rsidR="00D624CD" w:rsidRDefault="00D624CD">
      <w:pPr>
        <w:pStyle w:val="TOC1"/>
        <w:tabs>
          <w:tab w:val="left" w:pos="720"/>
          <w:tab w:val="right" w:leader="dot" w:pos="1007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14541232" w:history="1">
        <w:r w:rsidRPr="00E6217A">
          <w:rPr>
            <w:rStyle w:val="Hyperlink"/>
            <w:rFonts w:cs="Arial"/>
            <w:noProof/>
          </w:rPr>
          <w:t>2.0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E6217A">
          <w:rPr>
            <w:rStyle w:val="Hyperlink"/>
            <w:noProof/>
          </w:rPr>
          <w:t>Effective 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_Toc214541232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94D1885" w14:textId="299B32BC" w:rsidR="00D624CD" w:rsidRDefault="00D624CD">
      <w:pPr>
        <w:pStyle w:val="TOC1"/>
        <w:tabs>
          <w:tab w:val="left" w:pos="720"/>
          <w:tab w:val="right" w:leader="dot" w:pos="1007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14541233" w:history="1">
        <w:r w:rsidRPr="00E6217A">
          <w:rPr>
            <w:rStyle w:val="Hyperlink"/>
            <w:rFonts w:cs="Arial"/>
            <w:noProof/>
          </w:rPr>
          <w:t>3.0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E6217A">
          <w:rPr>
            <w:rStyle w:val="Hyperlink"/>
            <w:noProof/>
          </w:rPr>
          <w:t>Related Documents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_Toc214541233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B27BF7" w14:textId="1A515B08" w:rsidR="00D624CD" w:rsidRDefault="00D624CD">
      <w:pPr>
        <w:pStyle w:val="TOC1"/>
        <w:tabs>
          <w:tab w:val="left" w:pos="720"/>
          <w:tab w:val="right" w:leader="dot" w:pos="1007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14541234" w:history="1">
        <w:r w:rsidRPr="00E6217A">
          <w:rPr>
            <w:rStyle w:val="Hyperlink"/>
            <w:rFonts w:cs="Arial"/>
            <w:noProof/>
          </w:rPr>
          <w:t>4.0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E6217A">
          <w:rPr>
            <w:rStyle w:val="Hyperlink"/>
            <w:noProof/>
          </w:rPr>
          <w:t>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_Toc214541234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4A6E73" w14:textId="1F07FA84" w:rsidR="00D624CD" w:rsidRDefault="00D624CD">
      <w:pPr>
        <w:pStyle w:val="TOC1"/>
        <w:tabs>
          <w:tab w:val="left" w:pos="720"/>
          <w:tab w:val="right" w:leader="dot" w:pos="1007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14541235" w:history="1">
        <w:r w:rsidRPr="00E6217A">
          <w:rPr>
            <w:rStyle w:val="Hyperlink"/>
            <w:rFonts w:cs="Arial"/>
            <w:noProof/>
          </w:rPr>
          <w:t>5.0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E6217A">
          <w:rPr>
            <w:rStyle w:val="Hyperlink"/>
            <w:noProof/>
          </w:rPr>
          <w:t>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_Toc214541235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97C02B3" w14:textId="122062AF" w:rsidR="00D624CD" w:rsidRDefault="00D624CD">
      <w:pPr>
        <w:pStyle w:val="TOC1"/>
        <w:tabs>
          <w:tab w:val="left" w:pos="720"/>
          <w:tab w:val="right" w:leader="dot" w:pos="1007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14541236" w:history="1">
        <w:r w:rsidRPr="00E6217A">
          <w:rPr>
            <w:rStyle w:val="Hyperlink"/>
            <w:rFonts w:cs="Arial"/>
            <w:noProof/>
          </w:rPr>
          <w:t>6.0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E6217A">
          <w:rPr>
            <w:rStyle w:val="Hyperlink"/>
            <w:noProof/>
          </w:rPr>
          <w:t>View Subscriber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_Toc214541236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5806D76" w14:textId="01DFC71F" w:rsidR="00D624CD" w:rsidRDefault="00D624CD">
      <w:pPr>
        <w:pStyle w:val="TOC1"/>
        <w:tabs>
          <w:tab w:val="left" w:pos="720"/>
          <w:tab w:val="right" w:leader="dot" w:pos="1007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14541237" w:history="1">
        <w:r w:rsidRPr="00E6217A">
          <w:rPr>
            <w:rStyle w:val="Hyperlink"/>
            <w:rFonts w:cs="Arial"/>
            <w:noProof/>
          </w:rPr>
          <w:t>7.0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E6217A">
          <w:rPr>
            <w:rStyle w:val="Hyperlink"/>
            <w:noProof/>
          </w:rPr>
          <w:t>Create Subscriber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_Toc214541237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F418F1" w14:textId="2BD0D394" w:rsidR="00D624CD" w:rsidRDefault="00D624CD">
      <w:pPr>
        <w:pStyle w:val="TOC1"/>
        <w:tabs>
          <w:tab w:val="left" w:pos="720"/>
          <w:tab w:val="right" w:leader="dot" w:pos="1007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14541238" w:history="1">
        <w:r w:rsidRPr="00E6217A">
          <w:rPr>
            <w:rStyle w:val="Hyperlink"/>
            <w:rFonts w:cs="Arial"/>
            <w:noProof/>
          </w:rPr>
          <w:t>8.0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E6217A">
          <w:rPr>
            <w:rStyle w:val="Hyperlink"/>
            <w:noProof/>
          </w:rPr>
          <w:t>Edit Subscriber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_Toc214541238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6D9D8F" w14:textId="24B62140" w:rsidR="00D624CD" w:rsidRDefault="00D624CD">
      <w:pPr>
        <w:pStyle w:val="TOC1"/>
        <w:tabs>
          <w:tab w:val="left" w:pos="720"/>
          <w:tab w:val="right" w:leader="dot" w:pos="1007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14541239" w:history="1">
        <w:r w:rsidRPr="00E6217A">
          <w:rPr>
            <w:rStyle w:val="Hyperlink"/>
            <w:rFonts w:cs="Arial"/>
            <w:noProof/>
          </w:rPr>
          <w:t>9.0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E6217A">
          <w:rPr>
            <w:rStyle w:val="Hyperlink"/>
            <w:noProof/>
          </w:rPr>
          <w:t>View VLANS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_Toc214541239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5423FC9" w14:textId="2AF7BC88" w:rsidR="00D624CD" w:rsidRDefault="00D624CD">
      <w:pPr>
        <w:pStyle w:val="TOC1"/>
        <w:tabs>
          <w:tab w:val="left" w:pos="720"/>
          <w:tab w:val="right" w:leader="dot" w:pos="1007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14541240" w:history="1">
        <w:r w:rsidRPr="00E6217A">
          <w:rPr>
            <w:rStyle w:val="Hyperlink"/>
            <w:rFonts w:cs="Arial"/>
            <w:noProof/>
          </w:rPr>
          <w:t>10.0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E6217A">
          <w:rPr>
            <w:rStyle w:val="Hyperlink"/>
            <w:noProof/>
          </w:rPr>
          <w:t>Troubleshooting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_Toc214541240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995A469" w14:textId="47FD72CE" w:rsidR="00D624CD" w:rsidRDefault="00D624CD">
      <w:pPr>
        <w:pStyle w:val="TOC2"/>
        <w:tabs>
          <w:tab w:val="left" w:pos="960"/>
          <w:tab w:val="right" w:leader="dot" w:pos="1007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541241" w:history="1">
        <w:r w:rsidRPr="00E6217A">
          <w:rPr>
            <w:rStyle w:val="Hyperlink"/>
            <w:rFonts w:cs="Arial"/>
            <w:b/>
            <w:bCs/>
            <w:noProof/>
          </w:rPr>
          <w:t>10.1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E6217A">
          <w:rPr>
            <w:rStyle w:val="Hyperlink"/>
            <w:b/>
            <w:bCs/>
            <w:noProof/>
          </w:rPr>
          <w:t>DHCP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_Toc214541241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CD1384B" w14:textId="28199D2D" w:rsidR="00D624CD" w:rsidRDefault="00D624CD">
      <w:pPr>
        <w:pStyle w:val="TOC2"/>
        <w:tabs>
          <w:tab w:val="left" w:pos="960"/>
          <w:tab w:val="right" w:leader="dot" w:pos="1007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541242" w:history="1">
        <w:r w:rsidRPr="00E6217A">
          <w:rPr>
            <w:rStyle w:val="Hyperlink"/>
            <w:rFonts w:cs="Arial"/>
            <w:b/>
            <w:bCs/>
            <w:noProof/>
          </w:rPr>
          <w:t>10.2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E6217A">
          <w:rPr>
            <w:rStyle w:val="Hyperlink"/>
            <w:b/>
            <w:bCs/>
            <w:noProof/>
          </w:rPr>
          <w:t>Bridge Modem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_Toc214541242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1698184" w14:textId="60F2C9AE" w:rsidR="00D624CD" w:rsidRDefault="00D624CD">
      <w:pPr>
        <w:pStyle w:val="TOC2"/>
        <w:tabs>
          <w:tab w:val="left" w:pos="960"/>
          <w:tab w:val="right" w:leader="dot" w:pos="1007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541243" w:history="1">
        <w:r w:rsidRPr="00E6217A">
          <w:rPr>
            <w:rStyle w:val="Hyperlink"/>
            <w:rFonts w:cs="Arial"/>
            <w:b/>
            <w:bCs/>
            <w:noProof/>
          </w:rPr>
          <w:t>10.3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E6217A">
          <w:rPr>
            <w:rStyle w:val="Hyperlink"/>
            <w:b/>
            <w:bCs/>
            <w:noProof/>
          </w:rPr>
          <w:t>Modem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_Toc214541243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79A90DA" w14:textId="1309B289" w:rsidR="00D624CD" w:rsidRDefault="00D624CD">
      <w:pPr>
        <w:pStyle w:val="TOC1"/>
        <w:tabs>
          <w:tab w:val="left" w:pos="720"/>
          <w:tab w:val="right" w:leader="dot" w:pos="1007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14541244" w:history="1">
        <w:r w:rsidRPr="00E6217A">
          <w:rPr>
            <w:rStyle w:val="Hyperlink"/>
            <w:rFonts w:cs="Arial"/>
            <w:noProof/>
          </w:rPr>
          <w:t>11.0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E6217A">
          <w:rPr>
            <w:rStyle w:val="Hyperlink"/>
            <w:noProof/>
          </w:rPr>
          <w:t>Delete Subscriber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_Toc214541244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FB3C43F" w14:textId="5064175D" w:rsidR="00D624CD" w:rsidRDefault="00D624CD">
      <w:pPr>
        <w:pStyle w:val="TOC1"/>
        <w:tabs>
          <w:tab w:val="left" w:pos="720"/>
          <w:tab w:val="right" w:leader="dot" w:pos="1007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14541245" w:history="1">
        <w:r w:rsidRPr="00E6217A">
          <w:rPr>
            <w:rStyle w:val="Hyperlink"/>
            <w:rFonts w:cs="Arial"/>
            <w:noProof/>
          </w:rPr>
          <w:t>12.0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E6217A">
          <w:rPr>
            <w:rStyle w:val="Hyperlink"/>
            <w:noProof/>
          </w:rPr>
          <w:t>Document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_Toc214541245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04902C2" w14:textId="5E7CA8E9" w:rsidR="000C541A" w:rsidRPr="00794095" w:rsidRDefault="00940B45" w:rsidP="00077FE3">
      <w:pPr>
        <w:pStyle w:val="TOC1"/>
        <w:spacing w:before="40" w:after="0"/>
        <w:rPr>
          <w:rFonts w:cs="Arial"/>
          <w:b w:val="0"/>
        </w:rPr>
      </w:pPr>
      <w:r>
        <w:rPr>
          <w:rFonts w:cs="Arial"/>
          <w:b w:val="0"/>
          <w:sz w:val="22"/>
        </w:rPr>
        <w:fldChar w:fldCharType="end"/>
      </w:r>
    </w:p>
    <w:p w14:paraId="0BFB8ABF" w14:textId="77777777" w:rsidR="000C541A" w:rsidRPr="008F1431" w:rsidRDefault="000C541A" w:rsidP="00582FBF">
      <w:pPr>
        <w:pStyle w:val="Heading1"/>
      </w:pPr>
      <w:r w:rsidRPr="008F1431">
        <w:br w:type="page"/>
      </w:r>
      <w:r w:rsidRPr="008F1431">
        <w:lastRenderedPageBreak/>
        <w:t xml:space="preserve"> </w:t>
      </w:r>
      <w:bookmarkStart w:id="1" w:name="_Toc214541231"/>
      <w:r w:rsidR="00F2188E" w:rsidRPr="008F1431">
        <w:t>O</w:t>
      </w:r>
      <w:r w:rsidR="00767E79" w:rsidRPr="008F1431">
        <w:t>verview</w:t>
      </w:r>
      <w:bookmarkEnd w:id="1"/>
    </w:p>
    <w:p w14:paraId="4C0672B1" w14:textId="77777777" w:rsidR="00F2188E" w:rsidRPr="00217BF3" w:rsidRDefault="00F2188E" w:rsidP="00534C34">
      <w:pPr>
        <w:ind w:left="0"/>
        <w:rPr>
          <w:rFonts w:cs="Arial"/>
        </w:rPr>
      </w:pPr>
    </w:p>
    <w:tbl>
      <w:tblPr>
        <w:tblW w:w="104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40"/>
      </w:tblGrid>
      <w:tr w:rsidR="002641D1" w:rsidRPr="00767E79" w14:paraId="3D9BDD44" w14:textId="77777777" w:rsidTr="56650CC4">
        <w:trPr>
          <w:cantSplit/>
          <w:jc w:val="center"/>
        </w:trPr>
        <w:tc>
          <w:tcPr>
            <w:tcW w:w="10440" w:type="dxa"/>
            <w:vAlign w:val="bottom"/>
          </w:tcPr>
          <w:p w14:paraId="53219FDB" w14:textId="77777777" w:rsidR="002641D1" w:rsidRPr="00767E79" w:rsidRDefault="002641D1" w:rsidP="00272B86">
            <w:pPr>
              <w:pStyle w:val="Achievement"/>
              <w:spacing w:before="60" w:after="0" w:line="240" w:lineRule="auto"/>
              <w:ind w:left="0" w:firstLine="0"/>
              <w:jc w:val="left"/>
              <w:rPr>
                <w:rFonts w:ascii="Arial" w:hAnsi="Arial" w:cs="Arial"/>
                <w:b/>
                <w:sz w:val="20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67"/>
              <w:gridCol w:w="2610"/>
              <w:gridCol w:w="2880"/>
              <w:gridCol w:w="2852"/>
            </w:tblGrid>
            <w:tr w:rsidR="003C3CCA" w:rsidRPr="00171AF3" w14:paraId="3D7A457D" w14:textId="77777777" w:rsidTr="56650CC4">
              <w:tc>
                <w:tcPr>
                  <w:tcW w:w="1867" w:type="dxa"/>
                </w:tcPr>
                <w:p w14:paraId="3B9DD06B" w14:textId="77777777" w:rsidR="003C3CCA" w:rsidRPr="00171AF3" w:rsidRDefault="003C3CCA" w:rsidP="003C3CCA">
                  <w:pPr>
                    <w:pStyle w:val="Heading6"/>
                    <w:numPr>
                      <w:ilvl w:val="0"/>
                      <w:numId w:val="0"/>
                    </w:numPr>
                    <w:spacing w:before="60"/>
                    <w:ind w:left="1152" w:hanging="1152"/>
                    <w:rPr>
                      <w:rFonts w:cs="Arial"/>
                      <w:b/>
                      <w:sz w:val="20"/>
                    </w:rPr>
                  </w:pPr>
                  <w:r w:rsidRPr="00171AF3">
                    <w:rPr>
                      <w:rFonts w:cs="Arial"/>
                      <w:b/>
                      <w:sz w:val="20"/>
                    </w:rPr>
                    <w:t>Target Audience</w:t>
                  </w:r>
                </w:p>
              </w:tc>
              <w:tc>
                <w:tcPr>
                  <w:tcW w:w="2610" w:type="dxa"/>
                  <w:vAlign w:val="center"/>
                </w:tcPr>
                <w:p w14:paraId="30516B71" w14:textId="33FDEA7E" w:rsidR="003C3CCA" w:rsidRPr="00171AF3" w:rsidRDefault="00D624CD" w:rsidP="003C3CCA">
                  <w:pPr>
                    <w:pStyle w:val="Achievement"/>
                    <w:spacing w:before="60" w:line="240" w:lineRule="auto"/>
                    <w:ind w:left="0" w:firstLine="0"/>
                    <w:jc w:val="left"/>
                    <w:rPr>
                      <w:rFonts w:ascii="Arial" w:hAnsi="Arial" w:cs="Arial"/>
                      <w:sz w:val="20"/>
                    </w:rPr>
                  </w:pPr>
                  <w:r w:rsidRPr="00D624CD">
                    <w:rPr>
                      <w:rFonts w:ascii="Arial" w:hAnsi="Arial" w:cs="Arial"/>
                      <w:sz w:val="20"/>
                    </w:rPr>
                    <w:t>QF Programming</w:t>
                  </w:r>
                </w:p>
              </w:tc>
              <w:tc>
                <w:tcPr>
                  <w:tcW w:w="2880" w:type="dxa"/>
                  <w:vAlign w:val="center"/>
                </w:tcPr>
                <w:p w14:paraId="3E93AE56" w14:textId="4721D739" w:rsidR="003C3CCA" w:rsidRPr="00171AF3" w:rsidRDefault="003C3CCA" w:rsidP="003C3CCA">
                  <w:pPr>
                    <w:pStyle w:val="Achievement"/>
                    <w:spacing w:before="60" w:line="240" w:lineRule="auto"/>
                    <w:ind w:left="0" w:firstLine="0"/>
                    <w:jc w:val="left"/>
                    <w:rPr>
                      <w:rFonts w:ascii="Arial" w:hAnsi="Arial" w:cs="Arial"/>
                      <w:sz w:val="20"/>
                    </w:rPr>
                  </w:pPr>
                </w:p>
              </w:tc>
              <w:tc>
                <w:tcPr>
                  <w:tcW w:w="2852" w:type="dxa"/>
                  <w:vAlign w:val="center"/>
                </w:tcPr>
                <w:p w14:paraId="4293DC61" w14:textId="5F4AD5AA" w:rsidR="003C3CCA" w:rsidRPr="00171AF3" w:rsidRDefault="003C3CCA" w:rsidP="003C3CCA">
                  <w:pPr>
                    <w:pStyle w:val="Achievement"/>
                    <w:spacing w:before="60" w:line="240" w:lineRule="auto"/>
                    <w:ind w:left="0" w:firstLine="0"/>
                    <w:jc w:val="left"/>
                    <w:rPr>
                      <w:rFonts w:ascii="Arial" w:hAnsi="Arial" w:cs="Arial"/>
                      <w:sz w:val="20"/>
                    </w:rPr>
                  </w:pPr>
                </w:p>
              </w:tc>
            </w:tr>
            <w:tr w:rsidR="003C3CCA" w:rsidRPr="00171AF3" w14:paraId="4B319106" w14:textId="77777777" w:rsidTr="56650CC4">
              <w:trPr>
                <w:trHeight w:val="590"/>
              </w:trPr>
              <w:tc>
                <w:tcPr>
                  <w:tcW w:w="1867" w:type="dxa"/>
                </w:tcPr>
                <w:p w14:paraId="0808ED6F" w14:textId="77777777" w:rsidR="003C3CCA" w:rsidRPr="00171AF3" w:rsidRDefault="003C3CCA" w:rsidP="003C3CCA">
                  <w:pPr>
                    <w:pStyle w:val="Heading6"/>
                    <w:numPr>
                      <w:ilvl w:val="0"/>
                      <w:numId w:val="0"/>
                    </w:numPr>
                    <w:spacing w:before="60"/>
                    <w:rPr>
                      <w:rFonts w:cs="Arial"/>
                      <w:b/>
                      <w:sz w:val="20"/>
                    </w:rPr>
                  </w:pPr>
                  <w:r w:rsidRPr="00171AF3">
                    <w:rPr>
                      <w:rFonts w:cs="Arial"/>
                      <w:b/>
                      <w:sz w:val="20"/>
                    </w:rPr>
                    <w:t xml:space="preserve">Impact/Benefit </w:t>
                  </w:r>
                </w:p>
              </w:tc>
              <w:tc>
                <w:tcPr>
                  <w:tcW w:w="8342" w:type="dxa"/>
                  <w:gridSpan w:val="3"/>
                </w:tcPr>
                <w:p w14:paraId="09A2F22E" w14:textId="455A5AF0" w:rsidR="003C3CCA" w:rsidRPr="00171AF3" w:rsidRDefault="003F413E" w:rsidP="56650CC4">
                  <w:pPr>
                    <w:autoSpaceDE w:val="0"/>
                    <w:autoSpaceDN w:val="0"/>
                    <w:adjustRightInd w:val="0"/>
                    <w:spacing w:before="60" w:after="60"/>
                    <w:ind w:left="0"/>
                    <w:rPr>
                      <w:rFonts w:cs="Arial"/>
                      <w:lang w:bidi="ta-IN"/>
                    </w:rPr>
                  </w:pPr>
                  <w:r w:rsidRPr="56650CC4">
                    <w:rPr>
                      <w:rFonts w:cs="Arial"/>
                      <w:lang w:bidi="ta-IN"/>
                    </w:rPr>
                    <w:t>The following M&amp;P</w:t>
                  </w:r>
                  <w:r w:rsidR="00790DF4" w:rsidRPr="56650CC4">
                    <w:rPr>
                      <w:rFonts w:cs="Arial"/>
                      <w:lang w:bidi="ta-IN"/>
                    </w:rPr>
                    <w:t xml:space="preserve"> provides steps for programming</w:t>
                  </w:r>
                  <w:r w:rsidR="008C4CB2" w:rsidRPr="56650CC4">
                    <w:rPr>
                      <w:rFonts w:cs="Arial"/>
                      <w:lang w:bidi="ta-IN"/>
                    </w:rPr>
                    <w:t xml:space="preserve"> service in a </w:t>
                  </w:r>
                  <w:r w:rsidR="00F23333" w:rsidRPr="56650CC4">
                    <w:rPr>
                      <w:rFonts w:cs="Arial"/>
                      <w:lang w:bidi="ta-IN"/>
                    </w:rPr>
                    <w:t xml:space="preserve">Positron G.hn (GAM) device. </w:t>
                  </w:r>
                </w:p>
              </w:tc>
            </w:tr>
            <w:tr w:rsidR="003C3CCA" w:rsidRPr="00171AF3" w14:paraId="6D877AF2" w14:textId="77777777" w:rsidTr="56650CC4">
              <w:trPr>
                <w:trHeight w:val="590"/>
              </w:trPr>
              <w:tc>
                <w:tcPr>
                  <w:tcW w:w="1867" w:type="dxa"/>
                </w:tcPr>
                <w:p w14:paraId="47956381" w14:textId="77777777" w:rsidR="003C3CCA" w:rsidRPr="0098269B" w:rsidRDefault="003C3CCA" w:rsidP="003C3CCA">
                  <w:pPr>
                    <w:pStyle w:val="Heading6"/>
                    <w:numPr>
                      <w:ilvl w:val="0"/>
                      <w:numId w:val="0"/>
                    </w:numPr>
                    <w:spacing w:before="60"/>
                    <w:rPr>
                      <w:rFonts w:cs="Arial"/>
                      <w:b/>
                      <w:sz w:val="20"/>
                      <w:highlight w:val="yellow"/>
                    </w:rPr>
                  </w:pPr>
                  <w:r w:rsidRPr="00D624CD">
                    <w:rPr>
                      <w:rFonts w:cs="Arial"/>
                      <w:b/>
                      <w:sz w:val="20"/>
                    </w:rPr>
                    <w:t>Reason for Change</w:t>
                  </w:r>
                </w:p>
              </w:tc>
              <w:tc>
                <w:tcPr>
                  <w:tcW w:w="8342" w:type="dxa"/>
                  <w:gridSpan w:val="3"/>
                </w:tcPr>
                <w:p w14:paraId="16704EB0" w14:textId="2F19B8EE" w:rsidR="003C3CCA" w:rsidRPr="0098269B" w:rsidRDefault="00D624CD" w:rsidP="008D3E6F">
                  <w:pPr>
                    <w:ind w:left="0"/>
                    <w:rPr>
                      <w:rFonts w:cs="Arial"/>
                      <w:highlight w:val="yellow"/>
                      <w:lang w:bidi="ta-IN"/>
                    </w:rPr>
                  </w:pPr>
                  <w:r>
                    <w:rPr>
                      <w:highlight w:val="yellow"/>
                    </w:rPr>
                    <w:t>Updated title to remove COR-TSC.</w:t>
                  </w:r>
                </w:p>
              </w:tc>
            </w:tr>
          </w:tbl>
          <w:p w14:paraId="015BE63A" w14:textId="1D6E8A9D" w:rsidR="003C3CCA" w:rsidRPr="00767E79" w:rsidRDefault="00DB3B3B" w:rsidP="00272B86">
            <w:pPr>
              <w:pStyle w:val="Achievement"/>
              <w:spacing w:before="60" w:after="0" w:line="240" w:lineRule="auto"/>
              <w:ind w:left="0" w:firstLine="0"/>
              <w:jc w:val="lef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</w:tr>
    </w:tbl>
    <w:p w14:paraId="24197319" w14:textId="77777777" w:rsidR="006A235D" w:rsidRPr="00794095" w:rsidRDefault="006A235D" w:rsidP="00F60AB8">
      <w:pPr>
        <w:spacing w:after="240"/>
        <w:ind w:left="0"/>
        <w:rPr>
          <w:rFonts w:cs="Arial"/>
        </w:rPr>
      </w:pPr>
    </w:p>
    <w:p w14:paraId="32292AF7" w14:textId="5AD5AED0" w:rsidR="003D1E07" w:rsidRPr="008F1431" w:rsidRDefault="00767E79" w:rsidP="008F1431">
      <w:pPr>
        <w:pStyle w:val="Heading1"/>
      </w:pPr>
      <w:bookmarkStart w:id="2" w:name="_Toc214541232"/>
      <w:r w:rsidRPr="008F1431">
        <w:t>Effective Date</w:t>
      </w:r>
      <w:bookmarkEnd w:id="2"/>
    </w:p>
    <w:p w14:paraId="52A04F8E" w14:textId="77777777" w:rsidR="000B198B" w:rsidRPr="000B198B" w:rsidRDefault="000B198B" w:rsidP="000B198B"/>
    <w:tbl>
      <w:tblPr>
        <w:tblW w:w="0" w:type="auto"/>
        <w:tblInd w:w="28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16"/>
        <w:gridCol w:w="2966"/>
      </w:tblGrid>
      <w:tr w:rsidR="003D1E07" w:rsidRPr="00767E79" w14:paraId="62F70395" w14:textId="77777777" w:rsidTr="001D2860">
        <w:tc>
          <w:tcPr>
            <w:tcW w:w="2016" w:type="dxa"/>
            <w:shd w:val="clear" w:color="auto" w:fill="C0C0C0"/>
          </w:tcPr>
          <w:p w14:paraId="70620378" w14:textId="77777777" w:rsidR="003D1E07" w:rsidRPr="00767E79" w:rsidRDefault="003D1E07" w:rsidP="00D94356">
            <w:pPr>
              <w:spacing w:before="60" w:after="60"/>
              <w:ind w:left="0"/>
              <w:jc w:val="center"/>
              <w:rPr>
                <w:rFonts w:cs="Arial"/>
                <w:b/>
              </w:rPr>
            </w:pPr>
            <w:r w:rsidRPr="00767E79">
              <w:rPr>
                <w:rFonts w:cs="Arial"/>
                <w:b/>
              </w:rPr>
              <w:t>Effective Date</w:t>
            </w:r>
          </w:p>
        </w:tc>
        <w:tc>
          <w:tcPr>
            <w:tcW w:w="2966" w:type="dxa"/>
            <w:shd w:val="clear" w:color="auto" w:fill="C0C0C0"/>
          </w:tcPr>
          <w:p w14:paraId="7B2C0634" w14:textId="77777777" w:rsidR="003D1E07" w:rsidRPr="00767E79" w:rsidRDefault="003D1E07" w:rsidP="00D94356">
            <w:pPr>
              <w:spacing w:before="60" w:after="60"/>
              <w:ind w:left="0"/>
              <w:jc w:val="center"/>
              <w:rPr>
                <w:rFonts w:cs="Arial"/>
                <w:b/>
              </w:rPr>
            </w:pPr>
            <w:r w:rsidRPr="00767E79">
              <w:rPr>
                <w:rFonts w:cs="Arial"/>
                <w:b/>
              </w:rPr>
              <w:t>Expiration Date</w:t>
            </w:r>
          </w:p>
        </w:tc>
      </w:tr>
      <w:tr w:rsidR="003D1E07" w:rsidRPr="00767E79" w14:paraId="62651F58" w14:textId="77777777" w:rsidTr="001D2860">
        <w:tc>
          <w:tcPr>
            <w:tcW w:w="2016" w:type="dxa"/>
          </w:tcPr>
          <w:p w14:paraId="39514D5C" w14:textId="091A3686" w:rsidR="003D1E07" w:rsidRPr="00767E79" w:rsidRDefault="003F413E" w:rsidP="00D94356">
            <w:pPr>
              <w:spacing w:before="60" w:after="60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0</w:t>
            </w:r>
            <w:r w:rsidR="00FE2218">
              <w:rPr>
                <w:rFonts w:cs="Arial"/>
              </w:rPr>
              <w:t>5</w:t>
            </w:r>
            <w:r w:rsidR="003D1E07" w:rsidRPr="00767E79">
              <w:rPr>
                <w:rFonts w:cs="Arial"/>
              </w:rPr>
              <w:t>/</w:t>
            </w:r>
            <w:r w:rsidR="00C33024">
              <w:rPr>
                <w:rFonts w:cs="Arial"/>
              </w:rPr>
              <w:t>18</w:t>
            </w:r>
            <w:r w:rsidR="003D1E07" w:rsidRPr="00767E79">
              <w:rPr>
                <w:rFonts w:cs="Arial"/>
              </w:rPr>
              <w:t>/</w:t>
            </w:r>
            <w:r>
              <w:rPr>
                <w:rFonts w:cs="Arial"/>
              </w:rPr>
              <w:t>22</w:t>
            </w:r>
          </w:p>
        </w:tc>
        <w:tc>
          <w:tcPr>
            <w:tcW w:w="2966" w:type="dxa"/>
          </w:tcPr>
          <w:p w14:paraId="7F11A147" w14:textId="77777777" w:rsidR="003D1E07" w:rsidRPr="00767E79" w:rsidRDefault="00A15D29" w:rsidP="00D94356">
            <w:pPr>
              <w:spacing w:before="60" w:after="60"/>
              <w:ind w:left="0"/>
              <w:jc w:val="center"/>
              <w:rPr>
                <w:rFonts w:cs="Arial"/>
              </w:rPr>
            </w:pPr>
            <w:r w:rsidRPr="00767E79">
              <w:rPr>
                <w:rFonts w:cs="Arial"/>
              </w:rPr>
              <w:t>Until Further Notice</w:t>
            </w:r>
          </w:p>
        </w:tc>
      </w:tr>
    </w:tbl>
    <w:p w14:paraId="5C706B3A" w14:textId="265FDE9F" w:rsidR="003D1E07" w:rsidRDefault="003D1E07" w:rsidP="009C5FB1">
      <w:pPr>
        <w:spacing w:after="240"/>
        <w:jc w:val="center"/>
        <w:rPr>
          <w:rFonts w:cs="Arial"/>
        </w:rPr>
      </w:pPr>
    </w:p>
    <w:p w14:paraId="5FCE7E5D" w14:textId="77777777" w:rsidR="003D1E07" w:rsidRPr="00D624CD" w:rsidRDefault="00767E79" w:rsidP="008F1431">
      <w:pPr>
        <w:pStyle w:val="Heading1"/>
      </w:pPr>
      <w:bookmarkStart w:id="3" w:name="_Toc214541233"/>
      <w:r w:rsidRPr="00D624CD">
        <w:t>Related Documents</w:t>
      </w:r>
      <w:bookmarkEnd w:id="3"/>
    </w:p>
    <w:p w14:paraId="2AA32044" w14:textId="77777777" w:rsidR="00236570" w:rsidRPr="00D624CD" w:rsidRDefault="00236570" w:rsidP="00236570">
      <w:pPr>
        <w:spacing w:after="60"/>
        <w:ind w:left="0"/>
        <w:rPr>
          <w:rFonts w:cs="Arial"/>
        </w:rPr>
      </w:pPr>
    </w:p>
    <w:tbl>
      <w:tblPr>
        <w:tblW w:w="9096" w:type="dxa"/>
        <w:jc w:val="center"/>
        <w:tblLayout w:type="fixed"/>
        <w:tblLook w:val="0000" w:firstRow="0" w:lastRow="0" w:firstColumn="0" w:lastColumn="0" w:noHBand="0" w:noVBand="0"/>
      </w:tblPr>
      <w:tblGrid>
        <w:gridCol w:w="9096"/>
      </w:tblGrid>
      <w:tr w:rsidR="00236570" w:rsidRPr="00D624CD" w14:paraId="22BF7590" w14:textId="77777777" w:rsidTr="007F744B">
        <w:trPr>
          <w:cantSplit/>
          <w:trHeight w:val="408"/>
          <w:jc w:val="center"/>
        </w:trPr>
        <w:tc>
          <w:tcPr>
            <w:tcW w:w="9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19903E" w14:textId="3FFBBF40" w:rsidR="00236570" w:rsidRPr="00D624CD" w:rsidRDefault="0081662F" w:rsidP="009A127D">
            <w:pPr>
              <w:spacing w:before="60" w:after="60"/>
              <w:ind w:left="-18"/>
              <w:jc w:val="center"/>
              <w:rPr>
                <w:rFonts w:cs="Arial"/>
                <w:b/>
              </w:rPr>
            </w:pPr>
            <w:r w:rsidRPr="00D624CD">
              <w:rPr>
                <w:rFonts w:cs="Arial"/>
                <w:b/>
              </w:rPr>
              <w:t>Document Name</w:t>
            </w:r>
            <w:r w:rsidR="007F744B" w:rsidRPr="00D624CD">
              <w:rPr>
                <w:rFonts w:cs="Arial"/>
                <w:b/>
              </w:rPr>
              <w:t xml:space="preserve"> </w:t>
            </w:r>
          </w:p>
        </w:tc>
      </w:tr>
      <w:tr w:rsidR="007F744B" w:rsidRPr="00D624CD" w14:paraId="7DD93124" w14:textId="77777777" w:rsidTr="007F744B">
        <w:trPr>
          <w:cantSplit/>
          <w:trHeight w:val="421"/>
          <w:jc w:val="center"/>
        </w:trPr>
        <w:tc>
          <w:tcPr>
            <w:tcW w:w="9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DE364" w14:textId="7312785E" w:rsidR="007F744B" w:rsidRPr="00D624CD" w:rsidRDefault="00674B48" w:rsidP="007F744B">
            <w:pPr>
              <w:spacing w:before="60" w:after="60"/>
              <w:ind w:left="0"/>
              <w:jc w:val="center"/>
              <w:rPr>
                <w:rFonts w:cs="Arial"/>
              </w:rPr>
            </w:pPr>
            <w:hyperlink r:id="rId11" w:history="1">
              <w:r w:rsidRPr="00D624CD">
                <w:rPr>
                  <w:rStyle w:val="Hyperlink"/>
                  <w:rFonts w:cs="Arial"/>
                </w:rPr>
                <w:t>G.hn HSI Installation and Repair</w:t>
              </w:r>
            </w:hyperlink>
          </w:p>
        </w:tc>
      </w:tr>
      <w:tr w:rsidR="00CF6056" w:rsidRPr="00D624CD" w14:paraId="62A12F87" w14:textId="77777777" w:rsidTr="007F744B">
        <w:trPr>
          <w:cantSplit/>
          <w:trHeight w:val="408"/>
          <w:jc w:val="center"/>
        </w:trPr>
        <w:tc>
          <w:tcPr>
            <w:tcW w:w="9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F2CAA" w14:textId="0E4A08D9" w:rsidR="00CF6056" w:rsidRPr="00D624CD" w:rsidRDefault="00CE2215" w:rsidP="00CF6056">
            <w:pPr>
              <w:spacing w:before="60" w:after="60"/>
              <w:ind w:left="0"/>
              <w:jc w:val="center"/>
              <w:rPr>
                <w:rFonts w:cs="Arial"/>
              </w:rPr>
            </w:pPr>
            <w:hyperlink r:id="rId12" w:history="1">
              <w:r w:rsidRPr="00D624CD">
                <w:rPr>
                  <w:rStyle w:val="Hyperlink"/>
                  <w:rFonts w:cs="Arial"/>
                </w:rPr>
                <w:t>Quantum Fiber C5500XK SmartNID Integrated ONT Installation Guidelines</w:t>
              </w:r>
            </w:hyperlink>
          </w:p>
        </w:tc>
      </w:tr>
      <w:tr w:rsidR="00E536EB" w:rsidRPr="00D624CD" w14:paraId="3CE81AED" w14:textId="77777777" w:rsidTr="007F744B">
        <w:trPr>
          <w:cantSplit/>
          <w:trHeight w:val="408"/>
          <w:jc w:val="center"/>
        </w:trPr>
        <w:tc>
          <w:tcPr>
            <w:tcW w:w="9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47562" w14:textId="0F603D14" w:rsidR="00E536EB" w:rsidRPr="00D624CD" w:rsidRDefault="00E536EB" w:rsidP="00E536EB">
            <w:pPr>
              <w:spacing w:before="60" w:after="60"/>
              <w:ind w:left="0"/>
              <w:jc w:val="center"/>
            </w:pPr>
            <w:hyperlink r:id="rId13" w:history="1">
              <w:r w:rsidRPr="00D624CD">
                <w:rPr>
                  <w:rStyle w:val="Hyperlink"/>
                </w:rPr>
                <w:t xml:space="preserve">Positron -Create </w:t>
              </w:r>
              <w:proofErr w:type="spellStart"/>
              <w:r w:rsidRPr="00D624CD">
                <w:rPr>
                  <w:rStyle w:val="Hyperlink"/>
                </w:rPr>
                <w:t>Programming.webm</w:t>
              </w:r>
              <w:proofErr w:type="spellEnd"/>
            </w:hyperlink>
          </w:p>
        </w:tc>
      </w:tr>
      <w:tr w:rsidR="00E536EB" w:rsidRPr="00CE2215" w14:paraId="20D08515" w14:textId="77777777" w:rsidTr="007F744B">
        <w:trPr>
          <w:cantSplit/>
          <w:trHeight w:val="408"/>
          <w:jc w:val="center"/>
        </w:trPr>
        <w:tc>
          <w:tcPr>
            <w:tcW w:w="9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2D273" w14:textId="37E548A0" w:rsidR="00E536EB" w:rsidRPr="00D624CD" w:rsidRDefault="008D3E6F" w:rsidP="008D3E6F">
            <w:pPr>
              <w:spacing w:before="60" w:after="60"/>
              <w:ind w:left="0"/>
              <w:jc w:val="center"/>
            </w:pPr>
            <w:hyperlink r:id="rId14" w:history="1">
              <w:r w:rsidRPr="00D624CD">
                <w:rPr>
                  <w:rStyle w:val="Hyperlink"/>
                </w:rPr>
                <w:t xml:space="preserve">Positron - View </w:t>
              </w:r>
              <w:proofErr w:type="spellStart"/>
              <w:r w:rsidRPr="00D624CD">
                <w:rPr>
                  <w:rStyle w:val="Hyperlink"/>
                </w:rPr>
                <w:t>Programming.webm</w:t>
              </w:r>
              <w:proofErr w:type="spellEnd"/>
            </w:hyperlink>
          </w:p>
        </w:tc>
      </w:tr>
      <w:tr w:rsidR="00CF6056" w:rsidRPr="00EC5563" w14:paraId="60ADF7CC" w14:textId="77777777" w:rsidTr="007F744B">
        <w:trPr>
          <w:cantSplit/>
          <w:trHeight w:val="421"/>
          <w:jc w:val="center"/>
        </w:trPr>
        <w:tc>
          <w:tcPr>
            <w:tcW w:w="9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9299B" w14:textId="77777777" w:rsidR="00CF6056" w:rsidRPr="00EC5563" w:rsidRDefault="00CF6056" w:rsidP="00CF6056">
            <w:pPr>
              <w:spacing w:before="60" w:after="60"/>
              <w:ind w:left="0"/>
              <w:jc w:val="center"/>
              <w:rPr>
                <w:rFonts w:cs="Arial"/>
              </w:rPr>
            </w:pPr>
            <w:r w:rsidRPr="00EC5563">
              <w:rPr>
                <w:rFonts w:cs="Arial"/>
                <w:bCs/>
              </w:rPr>
              <w:t xml:space="preserve">Visit the library to view all documents: </w:t>
            </w:r>
            <w:hyperlink r:id="rId15" w:history="1">
              <w:r w:rsidRPr="00EC5563">
                <w:rPr>
                  <w:color w:val="0000FF"/>
                  <w:u w:val="single"/>
                </w:rPr>
                <w:t>https://centurylink.sharepoint.com/sites/NAOLibrary</w:t>
              </w:r>
            </w:hyperlink>
            <w:r w:rsidRPr="00EC5563">
              <w:t xml:space="preserve"> </w:t>
            </w:r>
          </w:p>
        </w:tc>
      </w:tr>
    </w:tbl>
    <w:p w14:paraId="112DCF9A" w14:textId="6ABC10F5" w:rsidR="003D1E07" w:rsidRDefault="003D1E07" w:rsidP="00F678DB">
      <w:pPr>
        <w:spacing w:after="120"/>
        <w:ind w:left="0"/>
        <w:rPr>
          <w:rFonts w:cs="Arial"/>
        </w:rPr>
      </w:pPr>
    </w:p>
    <w:p w14:paraId="25820955" w14:textId="2F5D0F57" w:rsidR="003D1E07" w:rsidRPr="008F1431" w:rsidRDefault="006A235D" w:rsidP="00F678DB">
      <w:pPr>
        <w:pStyle w:val="Heading1"/>
      </w:pPr>
      <w:bookmarkStart w:id="4" w:name="_Toc214541234"/>
      <w:r>
        <w:t>Overview</w:t>
      </w:r>
      <w:bookmarkEnd w:id="4"/>
      <w:r>
        <w:t xml:space="preserve"> </w:t>
      </w:r>
    </w:p>
    <w:p w14:paraId="0A373210" w14:textId="37E4E373" w:rsidR="00FE50C9" w:rsidRPr="0081662F" w:rsidRDefault="00221B17" w:rsidP="0081662F">
      <w:r w:rsidRPr="00221B17">
        <w:t xml:space="preserve">Positron G.hn Fiber Extension </w:t>
      </w:r>
      <w:r>
        <w:t>will improve MDU/MTU broadband service for existing underserved assets</w:t>
      </w:r>
      <w:r w:rsidR="00DC6A6C">
        <w:t xml:space="preserve"> by enhancing</w:t>
      </w:r>
      <w:r w:rsidR="00F4433C">
        <w:t xml:space="preserve"> performance and speed offering</w:t>
      </w:r>
      <w:r w:rsidR="00B458D5">
        <w:t xml:space="preserve">, </w:t>
      </w:r>
      <w:r>
        <w:t>where placing fiber to the unit</w:t>
      </w:r>
      <w:r w:rsidR="008C4007">
        <w:t xml:space="preserve"> </w:t>
      </w:r>
      <w:r>
        <w:t>is</w:t>
      </w:r>
      <w:r w:rsidR="00B458D5">
        <w:t xml:space="preserve"> not</w:t>
      </w:r>
      <w:r>
        <w:t xml:space="preserve"> an option</w:t>
      </w:r>
      <w:r w:rsidR="00B458D5">
        <w:t xml:space="preserve"> due to</w:t>
      </w:r>
      <w:r w:rsidR="00FE50C9">
        <w:t xml:space="preserve"> wiring restrictions or cost. </w:t>
      </w:r>
    </w:p>
    <w:p w14:paraId="0179195E" w14:textId="7D31D90C" w:rsidR="008C4007" w:rsidRPr="00AF3635" w:rsidRDefault="00A33720" w:rsidP="008C4007">
      <w:pPr>
        <w:pStyle w:val="ListParagraph"/>
        <w:numPr>
          <w:ilvl w:val="0"/>
          <w:numId w:val="25"/>
        </w:numPr>
        <w:rPr>
          <w:b/>
          <w:bCs/>
          <w:color w:val="C00000"/>
        </w:rPr>
      </w:pPr>
      <w:r>
        <w:rPr>
          <w:b/>
          <w:bCs/>
          <w:color w:val="C00000"/>
        </w:rPr>
        <w:t xml:space="preserve">Available </w:t>
      </w:r>
      <w:r w:rsidR="00E65FB6">
        <w:rPr>
          <w:b/>
          <w:bCs/>
          <w:color w:val="C00000"/>
        </w:rPr>
        <w:t>in</w:t>
      </w:r>
      <w:r>
        <w:rPr>
          <w:b/>
          <w:bCs/>
          <w:color w:val="C00000"/>
        </w:rPr>
        <w:t xml:space="preserve"> </w:t>
      </w:r>
      <w:r w:rsidR="008C4007" w:rsidRPr="00AF3635">
        <w:rPr>
          <w:b/>
          <w:bCs/>
          <w:color w:val="C00000"/>
        </w:rPr>
        <w:t>Quantum Fiber only</w:t>
      </w:r>
    </w:p>
    <w:p w14:paraId="1C0310FE" w14:textId="348CDB1B" w:rsidR="008C4007" w:rsidRDefault="00A36BBC" w:rsidP="008C4007">
      <w:pPr>
        <w:pStyle w:val="ListParagraph"/>
        <w:numPr>
          <w:ilvl w:val="0"/>
          <w:numId w:val="25"/>
        </w:numPr>
      </w:pPr>
      <w:r>
        <w:t>Supports HSI speeds up to 940M</w:t>
      </w:r>
    </w:p>
    <w:p w14:paraId="216CC510" w14:textId="4C0BD8F6" w:rsidR="00A36BBC" w:rsidRDefault="00A36BBC" w:rsidP="008C4007">
      <w:pPr>
        <w:pStyle w:val="ListParagraph"/>
        <w:numPr>
          <w:ilvl w:val="0"/>
          <w:numId w:val="25"/>
        </w:numPr>
      </w:pPr>
      <w:r>
        <w:t>Programmed through G.hn Access Multiplexer (GAM</w:t>
      </w:r>
      <w:r w:rsidR="007A0533">
        <w:t xml:space="preserve"> Device)</w:t>
      </w:r>
    </w:p>
    <w:p w14:paraId="09748DAA" w14:textId="77777777" w:rsidR="00581BF0" w:rsidRDefault="007A0533" w:rsidP="008C4007">
      <w:pPr>
        <w:pStyle w:val="ListParagraph"/>
        <w:numPr>
          <w:ilvl w:val="0"/>
          <w:numId w:val="25"/>
        </w:numPr>
      </w:pPr>
      <w:r>
        <w:t xml:space="preserve">Requires </w:t>
      </w:r>
      <w:r w:rsidR="00EF38FA">
        <w:t xml:space="preserve">a </w:t>
      </w:r>
      <w:r>
        <w:t xml:space="preserve">G1001-M Bridge modem </w:t>
      </w:r>
      <w:r w:rsidR="00EF38FA">
        <w:t xml:space="preserve">and an approved Quantum Fiber </w:t>
      </w:r>
      <w:r w:rsidR="00CE4C75">
        <w:t>modem (gateway)</w:t>
      </w:r>
    </w:p>
    <w:p w14:paraId="7D8F2A08" w14:textId="579E0559" w:rsidR="007A0533" w:rsidRPr="00221B17" w:rsidRDefault="00581BF0" w:rsidP="008C4007">
      <w:pPr>
        <w:pStyle w:val="ListParagraph"/>
        <w:numPr>
          <w:ilvl w:val="0"/>
          <w:numId w:val="25"/>
        </w:numPr>
      </w:pPr>
      <w:r>
        <w:t>GAM Devices available in 12 or 24 port</w:t>
      </w:r>
      <w:r w:rsidR="00AF3635">
        <w:t xml:space="preserve"> design </w:t>
      </w:r>
      <w:r>
        <w:t>(</w:t>
      </w:r>
      <w:r w:rsidRPr="00581BF0">
        <w:rPr>
          <w:i/>
          <w:iCs/>
        </w:rPr>
        <w:t>image below</w:t>
      </w:r>
      <w:r>
        <w:t>)</w:t>
      </w:r>
      <w:r w:rsidR="00EF38FA">
        <w:t xml:space="preserve"> </w:t>
      </w:r>
    </w:p>
    <w:p w14:paraId="5CFD4258" w14:textId="7AE6FF4F" w:rsidR="006A235D" w:rsidRPr="00221B17" w:rsidRDefault="006A235D" w:rsidP="006A235D"/>
    <w:p w14:paraId="4969FA38" w14:textId="12DE7FD1" w:rsidR="006A235D" w:rsidRPr="00221B17" w:rsidRDefault="00581BF0" w:rsidP="00A16834">
      <w:pPr>
        <w:spacing w:before="60" w:after="60"/>
      </w:pPr>
      <w:r w:rsidRPr="56650CC4">
        <w:rPr>
          <w:noProof/>
        </w:rPr>
        <w:lastRenderedPageBreak/>
        <w:t xml:space="preserve">               </w:t>
      </w:r>
      <w:r>
        <w:rPr>
          <w:noProof/>
        </w:rPr>
        <w:drawing>
          <wp:inline distT="0" distB="0" distL="0" distR="0" wp14:anchorId="195EC198" wp14:editId="3D693C7F">
            <wp:extent cx="4597638" cy="965296"/>
            <wp:effectExtent l="0" t="0" r="3175" b="0"/>
            <wp:docPr id="16" name="Picture 16" descr="A picture containing text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638" cy="96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6834">
        <w:t xml:space="preserve"> </w:t>
      </w:r>
    </w:p>
    <w:p w14:paraId="737E1D5E" w14:textId="030856F9" w:rsidR="00E10C08" w:rsidRPr="008F1431" w:rsidRDefault="00E81647" w:rsidP="008F1431">
      <w:pPr>
        <w:pStyle w:val="Heading1"/>
      </w:pPr>
      <w:bookmarkStart w:id="5" w:name="_Toc214541235"/>
      <w:r>
        <w:t>Login</w:t>
      </w:r>
      <w:bookmarkEnd w:id="5"/>
      <w:r>
        <w:t xml:space="preserve"> </w:t>
      </w:r>
    </w:p>
    <w:p w14:paraId="48399B87" w14:textId="77777777" w:rsidR="00055598" w:rsidRDefault="00055598" w:rsidP="000B198B">
      <w:pPr>
        <w:rPr>
          <w:rFonts w:cs="Aria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0"/>
        <w:gridCol w:w="8926"/>
      </w:tblGrid>
      <w:tr w:rsidR="00D94356" w14:paraId="2AC5AE05" w14:textId="77777777" w:rsidTr="00077644">
        <w:trPr>
          <w:cantSplit/>
          <w:tblHeader/>
          <w:jc w:val="center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651077F6" w14:textId="77777777" w:rsidR="00D94356" w:rsidRPr="0068769A" w:rsidRDefault="00D94356" w:rsidP="00077644">
            <w:pPr>
              <w:pStyle w:val="Default"/>
              <w:spacing w:before="60" w:after="60"/>
              <w:jc w:val="center"/>
              <w:rPr>
                <w:b/>
                <w:color w:val="auto"/>
                <w:sz w:val="20"/>
                <w:szCs w:val="20"/>
              </w:rPr>
            </w:pPr>
            <w:r w:rsidRPr="0068769A">
              <w:rPr>
                <w:b/>
                <w:color w:val="auto"/>
                <w:sz w:val="20"/>
                <w:szCs w:val="20"/>
              </w:rPr>
              <w:t>Step</w:t>
            </w:r>
          </w:p>
        </w:tc>
        <w:tc>
          <w:tcPr>
            <w:tcW w:w="8926" w:type="dxa"/>
            <w:shd w:val="clear" w:color="auto" w:fill="D9D9D9" w:themeFill="background1" w:themeFillShade="D9"/>
            <w:vAlign w:val="center"/>
          </w:tcPr>
          <w:p w14:paraId="43D7041D" w14:textId="77777777" w:rsidR="00D94356" w:rsidRPr="0068769A" w:rsidRDefault="00D94356" w:rsidP="00077644">
            <w:pPr>
              <w:pStyle w:val="Default"/>
              <w:spacing w:before="60" w:after="60"/>
              <w:jc w:val="center"/>
              <w:rPr>
                <w:b/>
                <w:color w:val="auto"/>
                <w:sz w:val="20"/>
                <w:szCs w:val="20"/>
              </w:rPr>
            </w:pPr>
            <w:r w:rsidRPr="0068769A">
              <w:rPr>
                <w:b/>
                <w:color w:val="auto"/>
                <w:sz w:val="20"/>
                <w:szCs w:val="20"/>
              </w:rPr>
              <w:t>Action</w:t>
            </w:r>
          </w:p>
        </w:tc>
      </w:tr>
      <w:tr w:rsidR="00D94356" w14:paraId="078C703C" w14:textId="77777777" w:rsidTr="00077644">
        <w:trPr>
          <w:cantSplit/>
          <w:jc w:val="center"/>
        </w:trPr>
        <w:tc>
          <w:tcPr>
            <w:tcW w:w="650" w:type="dxa"/>
          </w:tcPr>
          <w:p w14:paraId="7CB1B55A" w14:textId="77777777" w:rsidR="00D94356" w:rsidRPr="0068769A" w:rsidRDefault="00D94356" w:rsidP="00D94356">
            <w:pPr>
              <w:pStyle w:val="Default"/>
              <w:numPr>
                <w:ilvl w:val="0"/>
                <w:numId w:val="13"/>
              </w:numPr>
              <w:spacing w:before="60" w:after="60"/>
              <w:contextualSpacing/>
              <w:jc w:val="center"/>
              <w:outlineLvl w:val="0"/>
              <w:rPr>
                <w:color w:val="auto"/>
                <w:sz w:val="20"/>
                <w:szCs w:val="20"/>
              </w:rPr>
            </w:pPr>
          </w:p>
        </w:tc>
        <w:tc>
          <w:tcPr>
            <w:tcW w:w="8926" w:type="dxa"/>
          </w:tcPr>
          <w:p w14:paraId="6F37B624" w14:textId="1A4C1C07" w:rsidR="005A33D8" w:rsidRDefault="00085F3D" w:rsidP="00077644">
            <w:pPr>
              <w:pStyle w:val="Default"/>
              <w:spacing w:before="60" w:after="6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Type the </w:t>
            </w:r>
            <w:r w:rsidR="00C1071C">
              <w:rPr>
                <w:color w:val="auto"/>
                <w:sz w:val="20"/>
                <w:szCs w:val="20"/>
              </w:rPr>
              <w:t xml:space="preserve">IP address for </w:t>
            </w:r>
            <w:r>
              <w:rPr>
                <w:color w:val="auto"/>
                <w:sz w:val="20"/>
                <w:szCs w:val="20"/>
              </w:rPr>
              <w:t xml:space="preserve">customer’s </w:t>
            </w:r>
            <w:r w:rsidR="00C1071C">
              <w:rPr>
                <w:color w:val="auto"/>
                <w:sz w:val="20"/>
                <w:szCs w:val="20"/>
              </w:rPr>
              <w:t>Device</w:t>
            </w:r>
            <w:r>
              <w:rPr>
                <w:color w:val="auto"/>
                <w:sz w:val="20"/>
                <w:szCs w:val="20"/>
              </w:rPr>
              <w:t xml:space="preserve"> (</w:t>
            </w:r>
            <w:r w:rsidR="00C1071C">
              <w:rPr>
                <w:color w:val="auto"/>
                <w:sz w:val="20"/>
                <w:szCs w:val="20"/>
              </w:rPr>
              <w:t>CLLI</w:t>
            </w:r>
            <w:r>
              <w:rPr>
                <w:color w:val="auto"/>
                <w:sz w:val="20"/>
                <w:szCs w:val="20"/>
              </w:rPr>
              <w:t>)</w:t>
            </w:r>
            <w:r w:rsidR="00C1071C">
              <w:rPr>
                <w:color w:val="auto"/>
                <w:sz w:val="20"/>
                <w:szCs w:val="20"/>
              </w:rPr>
              <w:t xml:space="preserve"> into </w:t>
            </w:r>
            <w:r w:rsidR="00AB6274">
              <w:rPr>
                <w:color w:val="auto"/>
                <w:sz w:val="20"/>
                <w:szCs w:val="20"/>
              </w:rPr>
              <w:t xml:space="preserve">a web browser and press enter. </w:t>
            </w:r>
          </w:p>
          <w:p w14:paraId="57C08ECB" w14:textId="30615AC3" w:rsidR="005A33D8" w:rsidRDefault="006542A5" w:rsidP="00077644">
            <w:pPr>
              <w:pStyle w:val="Default"/>
              <w:spacing w:before="60" w:after="60"/>
              <w:rPr>
                <w:color w:val="auto"/>
                <w:sz w:val="20"/>
                <w:szCs w:val="20"/>
              </w:rPr>
            </w:pPr>
            <w:r>
              <w:rPr>
                <w:noProof/>
              </w:rPr>
              <w:t xml:space="preserve">   </w:t>
            </w:r>
            <w:r w:rsidR="00C1071C">
              <w:rPr>
                <w:noProof/>
              </w:rPr>
              <w:t xml:space="preserve">  </w:t>
            </w:r>
            <w:r w:rsidR="003336CC">
              <w:rPr>
                <w:noProof/>
              </w:rPr>
              <w:t xml:space="preserve">  </w:t>
            </w:r>
            <w:r w:rsidR="00C1071C">
              <w:rPr>
                <w:noProof/>
              </w:rPr>
              <w:drawing>
                <wp:inline distT="0" distB="0" distL="0" distR="0" wp14:anchorId="18C3AD0C" wp14:editId="337BD32E">
                  <wp:extent cx="4879075" cy="697230"/>
                  <wp:effectExtent l="19050" t="19050" r="17145" b="2667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0670" cy="71174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873F19" w14:textId="2DE20CE6" w:rsidR="005A33D8" w:rsidRPr="00641DCB" w:rsidRDefault="00AB6274" w:rsidP="00077644">
            <w:pPr>
              <w:pStyle w:val="Default"/>
              <w:spacing w:before="60" w:after="60"/>
              <w:rPr>
                <w:b/>
                <w:bCs/>
                <w:i/>
                <w:iCs/>
                <w:color w:val="auto"/>
                <w:sz w:val="20"/>
                <w:szCs w:val="20"/>
              </w:rPr>
            </w:pPr>
            <w:r w:rsidRPr="00AB6274">
              <w:rPr>
                <w:b/>
                <w:bCs/>
                <w:i/>
                <w:iCs/>
                <w:color w:val="auto"/>
                <w:sz w:val="20"/>
                <w:szCs w:val="20"/>
              </w:rPr>
              <w:t xml:space="preserve">*Chrome is the preferred browser! </w:t>
            </w:r>
          </w:p>
        </w:tc>
      </w:tr>
      <w:tr w:rsidR="00D94356" w:rsidRPr="0068769A" w14:paraId="6DBF2793" w14:textId="77777777" w:rsidTr="00077644">
        <w:trPr>
          <w:cantSplit/>
          <w:jc w:val="center"/>
        </w:trPr>
        <w:tc>
          <w:tcPr>
            <w:tcW w:w="650" w:type="dxa"/>
          </w:tcPr>
          <w:p w14:paraId="31BA7295" w14:textId="77777777" w:rsidR="00D94356" w:rsidRPr="0068769A" w:rsidRDefault="00D94356" w:rsidP="00D94356">
            <w:pPr>
              <w:pStyle w:val="Default"/>
              <w:numPr>
                <w:ilvl w:val="0"/>
                <w:numId w:val="13"/>
              </w:numPr>
              <w:spacing w:before="60" w:after="60"/>
              <w:contextualSpacing/>
              <w:jc w:val="center"/>
              <w:outlineLvl w:val="0"/>
              <w:rPr>
                <w:color w:val="auto"/>
                <w:sz w:val="20"/>
                <w:szCs w:val="20"/>
              </w:rPr>
            </w:pPr>
          </w:p>
        </w:tc>
        <w:tc>
          <w:tcPr>
            <w:tcW w:w="8926" w:type="dxa"/>
          </w:tcPr>
          <w:p w14:paraId="6807604A" w14:textId="39A216A9" w:rsidR="00B058AB" w:rsidRDefault="00E85EE6" w:rsidP="00077644">
            <w:pPr>
              <w:pStyle w:val="Default"/>
              <w:spacing w:before="60" w:after="6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Sign in box will open</w:t>
            </w:r>
            <w:r w:rsidR="00163AF1">
              <w:rPr>
                <w:color w:val="auto"/>
                <w:sz w:val="20"/>
                <w:szCs w:val="20"/>
              </w:rPr>
              <w:t xml:space="preserve">. </w:t>
            </w:r>
            <w:r>
              <w:rPr>
                <w:color w:val="auto"/>
                <w:sz w:val="20"/>
                <w:szCs w:val="20"/>
              </w:rPr>
              <w:t>Enter</w:t>
            </w:r>
            <w:r w:rsidR="00B058AB">
              <w:rPr>
                <w:color w:val="auto"/>
                <w:sz w:val="20"/>
                <w:szCs w:val="20"/>
              </w:rPr>
              <w:t xml:space="preserve"> CUID </w:t>
            </w:r>
            <w:r w:rsidR="0073052B">
              <w:rPr>
                <w:color w:val="auto"/>
                <w:sz w:val="20"/>
                <w:szCs w:val="20"/>
              </w:rPr>
              <w:t xml:space="preserve">in the </w:t>
            </w:r>
            <w:r w:rsidR="00B058AB" w:rsidRPr="00397ABA">
              <w:rPr>
                <w:b/>
                <w:bCs/>
                <w:color w:val="auto"/>
                <w:sz w:val="20"/>
                <w:szCs w:val="20"/>
              </w:rPr>
              <w:t>Username</w:t>
            </w:r>
            <w:r w:rsidR="00B058AB">
              <w:rPr>
                <w:color w:val="auto"/>
                <w:sz w:val="20"/>
                <w:szCs w:val="20"/>
              </w:rPr>
              <w:t xml:space="preserve"> </w:t>
            </w:r>
            <w:r w:rsidR="0073052B">
              <w:rPr>
                <w:color w:val="auto"/>
                <w:sz w:val="20"/>
                <w:szCs w:val="20"/>
              </w:rPr>
              <w:t xml:space="preserve">field, </w:t>
            </w:r>
            <w:r w:rsidR="00B058AB">
              <w:rPr>
                <w:color w:val="auto"/>
                <w:sz w:val="20"/>
                <w:szCs w:val="20"/>
              </w:rPr>
              <w:t xml:space="preserve">and </w:t>
            </w:r>
            <w:r w:rsidR="00B058AB" w:rsidRPr="00397ABA">
              <w:rPr>
                <w:b/>
                <w:bCs/>
                <w:color w:val="auto"/>
                <w:sz w:val="20"/>
                <w:szCs w:val="20"/>
              </w:rPr>
              <w:t>Password</w:t>
            </w:r>
            <w:r w:rsidR="0073052B">
              <w:rPr>
                <w:color w:val="auto"/>
                <w:sz w:val="20"/>
                <w:szCs w:val="20"/>
              </w:rPr>
              <w:t xml:space="preserve">, </w:t>
            </w:r>
            <w:r w:rsidR="00B058AB">
              <w:rPr>
                <w:color w:val="auto"/>
                <w:sz w:val="20"/>
                <w:szCs w:val="20"/>
              </w:rPr>
              <w:t xml:space="preserve">and select </w:t>
            </w:r>
            <w:r w:rsidR="00B058AB" w:rsidRPr="00397ABA">
              <w:rPr>
                <w:b/>
                <w:bCs/>
                <w:color w:val="auto"/>
                <w:sz w:val="20"/>
                <w:szCs w:val="20"/>
              </w:rPr>
              <w:t>Sign</w:t>
            </w:r>
            <w:r w:rsidR="00B058AB">
              <w:rPr>
                <w:color w:val="auto"/>
                <w:sz w:val="20"/>
                <w:szCs w:val="20"/>
              </w:rPr>
              <w:t xml:space="preserve"> </w:t>
            </w:r>
            <w:r w:rsidR="00B058AB" w:rsidRPr="00397ABA">
              <w:rPr>
                <w:b/>
                <w:bCs/>
                <w:color w:val="auto"/>
                <w:sz w:val="20"/>
                <w:szCs w:val="20"/>
              </w:rPr>
              <w:t>in</w:t>
            </w:r>
            <w:r w:rsidR="00B058AB">
              <w:rPr>
                <w:color w:val="auto"/>
                <w:sz w:val="20"/>
                <w:szCs w:val="20"/>
              </w:rPr>
              <w:t xml:space="preserve">. </w:t>
            </w:r>
          </w:p>
          <w:p w14:paraId="58CA8E3A" w14:textId="2593C3FC" w:rsidR="00062A7C" w:rsidRPr="003336CC" w:rsidRDefault="008E34E7" w:rsidP="00077644">
            <w:pPr>
              <w:pStyle w:val="Default"/>
              <w:spacing w:before="60" w:after="60"/>
              <w:rPr>
                <w:noProof/>
              </w:rPr>
            </w:pPr>
            <w:r>
              <w:rPr>
                <w:noProof/>
              </w:rPr>
              <w:t xml:space="preserve">      </w:t>
            </w:r>
            <w:r w:rsidR="003336CC"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E6C0147" wp14:editId="165B4056">
                  <wp:extent cx="4438650" cy="1595423"/>
                  <wp:effectExtent l="19050" t="19050" r="19050" b="2413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t="2348" b="42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6756" cy="1623497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4F81BD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4356" w:rsidRPr="0068769A" w14:paraId="7E34AA10" w14:textId="77777777" w:rsidTr="00077644">
        <w:trPr>
          <w:cantSplit/>
          <w:jc w:val="center"/>
        </w:trPr>
        <w:tc>
          <w:tcPr>
            <w:tcW w:w="650" w:type="dxa"/>
          </w:tcPr>
          <w:p w14:paraId="595E30CE" w14:textId="77777777" w:rsidR="00D94356" w:rsidRPr="0068769A" w:rsidRDefault="00D94356" w:rsidP="00D94356">
            <w:pPr>
              <w:pStyle w:val="Default"/>
              <w:numPr>
                <w:ilvl w:val="0"/>
                <w:numId w:val="13"/>
              </w:numPr>
              <w:spacing w:before="60" w:after="60"/>
              <w:contextualSpacing/>
              <w:jc w:val="center"/>
              <w:outlineLvl w:val="0"/>
              <w:rPr>
                <w:color w:val="auto"/>
                <w:sz w:val="20"/>
                <w:szCs w:val="20"/>
              </w:rPr>
            </w:pPr>
          </w:p>
        </w:tc>
        <w:tc>
          <w:tcPr>
            <w:tcW w:w="8926" w:type="dxa"/>
          </w:tcPr>
          <w:p w14:paraId="0CAA94D0" w14:textId="3B80073A" w:rsidR="009F1F5A" w:rsidRDefault="00062A7C" w:rsidP="00077644">
            <w:pPr>
              <w:pStyle w:val="Default"/>
              <w:spacing w:before="60" w:after="6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Successful </w:t>
            </w:r>
            <w:r w:rsidR="009F1F5A">
              <w:rPr>
                <w:color w:val="auto"/>
                <w:sz w:val="20"/>
                <w:szCs w:val="20"/>
              </w:rPr>
              <w:t>logins</w:t>
            </w:r>
            <w:r>
              <w:rPr>
                <w:color w:val="auto"/>
                <w:sz w:val="20"/>
                <w:szCs w:val="20"/>
              </w:rPr>
              <w:t xml:space="preserve"> </w:t>
            </w:r>
            <w:r w:rsidR="009F1F5A">
              <w:rPr>
                <w:color w:val="auto"/>
                <w:sz w:val="20"/>
                <w:szCs w:val="20"/>
              </w:rPr>
              <w:t xml:space="preserve">should </w:t>
            </w:r>
            <w:r w:rsidR="0081662F">
              <w:rPr>
                <w:color w:val="auto"/>
                <w:sz w:val="20"/>
                <w:szCs w:val="20"/>
              </w:rPr>
              <w:t>display the</w:t>
            </w:r>
            <w:r w:rsidR="003F0E6D">
              <w:rPr>
                <w:color w:val="auto"/>
                <w:sz w:val="20"/>
                <w:szCs w:val="20"/>
              </w:rPr>
              <w:t xml:space="preserve"> </w:t>
            </w:r>
            <w:r w:rsidR="009F1F5A" w:rsidRPr="003F0E6D">
              <w:rPr>
                <w:b/>
                <w:bCs/>
                <w:color w:val="auto"/>
                <w:sz w:val="20"/>
                <w:szCs w:val="20"/>
              </w:rPr>
              <w:t>Positron</w:t>
            </w:r>
            <w:r w:rsidR="009F1F5A">
              <w:rPr>
                <w:color w:val="auto"/>
                <w:sz w:val="20"/>
                <w:szCs w:val="20"/>
              </w:rPr>
              <w:t xml:space="preserve"> </w:t>
            </w:r>
            <w:r w:rsidR="009F1F5A" w:rsidRPr="003F0E6D">
              <w:rPr>
                <w:b/>
                <w:bCs/>
                <w:color w:val="auto"/>
                <w:sz w:val="20"/>
                <w:szCs w:val="20"/>
              </w:rPr>
              <w:t>Access</w:t>
            </w:r>
            <w:r w:rsidR="009F1F5A">
              <w:rPr>
                <w:color w:val="auto"/>
                <w:sz w:val="20"/>
                <w:szCs w:val="20"/>
              </w:rPr>
              <w:t xml:space="preserve"> </w:t>
            </w:r>
            <w:r w:rsidR="009F1F5A" w:rsidRPr="003F0E6D">
              <w:rPr>
                <w:b/>
                <w:bCs/>
                <w:color w:val="auto"/>
                <w:sz w:val="20"/>
                <w:szCs w:val="20"/>
              </w:rPr>
              <w:t>Multiplexer</w:t>
            </w:r>
            <w:r w:rsidR="009F1F5A">
              <w:rPr>
                <w:color w:val="auto"/>
                <w:sz w:val="20"/>
                <w:szCs w:val="20"/>
              </w:rPr>
              <w:t xml:space="preserve"> screen like the one below. </w:t>
            </w:r>
          </w:p>
          <w:p w14:paraId="07FDCC96" w14:textId="62F68D84" w:rsidR="003336CC" w:rsidRPr="0081662F" w:rsidRDefault="004A0C2D" w:rsidP="00077644">
            <w:pPr>
              <w:pStyle w:val="Default"/>
              <w:spacing w:before="60" w:after="60"/>
              <w:rPr>
                <w:color w:val="auto"/>
                <w:sz w:val="20"/>
                <w:szCs w:val="20"/>
              </w:rPr>
            </w:pPr>
            <w:r>
              <w:rPr>
                <w:noProof/>
              </w:rPr>
              <w:t xml:space="preserve"> </w:t>
            </w:r>
            <w:r w:rsidR="00062A7C">
              <w:rPr>
                <w:noProof/>
              </w:rPr>
              <w:t xml:space="preserve"> </w:t>
            </w:r>
            <w:r w:rsidR="00062A7C">
              <w:rPr>
                <w:noProof/>
              </w:rPr>
              <w:drawing>
                <wp:inline distT="0" distB="0" distL="0" distR="0" wp14:anchorId="71B9DDEA" wp14:editId="3930BDA1">
                  <wp:extent cx="5301615" cy="152665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9"/>
                          <a:srcRect b="13354"/>
                          <a:stretch/>
                        </pic:blipFill>
                        <pic:spPr bwMode="auto">
                          <a:xfrm>
                            <a:off x="0" y="0"/>
                            <a:ext cx="5419354" cy="15605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D83392A" w14:textId="7261D2D4" w:rsidR="003336CC" w:rsidRPr="0068769A" w:rsidRDefault="00F65A22" w:rsidP="00077644">
            <w:pPr>
              <w:pStyle w:val="Default"/>
              <w:spacing w:before="60" w:after="60"/>
              <w:rPr>
                <w:color w:val="auto"/>
                <w:sz w:val="20"/>
                <w:szCs w:val="20"/>
              </w:rPr>
            </w:pPr>
            <w:r w:rsidRPr="00F65A22">
              <w:rPr>
                <w:b/>
                <w:bCs/>
                <w:color w:val="auto"/>
                <w:sz w:val="20"/>
                <w:szCs w:val="20"/>
              </w:rPr>
              <w:t>Note:</w:t>
            </w:r>
            <w:r>
              <w:rPr>
                <w:color w:val="auto"/>
                <w:sz w:val="20"/>
                <w:szCs w:val="20"/>
              </w:rPr>
              <w:t xml:space="preserve"> Th</w:t>
            </w:r>
            <w:r w:rsidR="009E6CCE">
              <w:rPr>
                <w:color w:val="auto"/>
                <w:sz w:val="20"/>
                <w:szCs w:val="20"/>
              </w:rPr>
              <w:t>e</w:t>
            </w:r>
            <w:r>
              <w:rPr>
                <w:color w:val="auto"/>
                <w:sz w:val="20"/>
                <w:szCs w:val="20"/>
              </w:rPr>
              <w:t xml:space="preserve"> example </w:t>
            </w:r>
            <w:r w:rsidR="00B730A1">
              <w:rPr>
                <w:color w:val="auto"/>
                <w:sz w:val="20"/>
                <w:szCs w:val="20"/>
              </w:rPr>
              <w:t xml:space="preserve">above </w:t>
            </w:r>
            <w:r>
              <w:rPr>
                <w:color w:val="auto"/>
                <w:sz w:val="20"/>
                <w:szCs w:val="20"/>
              </w:rPr>
              <w:t xml:space="preserve">shows a 24-port device. </w:t>
            </w:r>
          </w:p>
        </w:tc>
      </w:tr>
    </w:tbl>
    <w:p w14:paraId="30AAD165" w14:textId="1DE7A6ED" w:rsidR="0073052B" w:rsidRDefault="0073052B" w:rsidP="0073052B">
      <w:bookmarkStart w:id="6" w:name="_View_Subscriber_Service"/>
      <w:bookmarkEnd w:id="6"/>
    </w:p>
    <w:p w14:paraId="6FCFD3FC" w14:textId="1981D9C3" w:rsidR="00A16834" w:rsidRPr="0073052B" w:rsidRDefault="00A16834" w:rsidP="00A16834">
      <w:r>
        <w:br w:type="page"/>
      </w:r>
    </w:p>
    <w:p w14:paraId="13620214" w14:textId="14D45418" w:rsidR="00F65167" w:rsidRDefault="00C60CAF" w:rsidP="00F65167">
      <w:pPr>
        <w:pStyle w:val="Heading1"/>
      </w:pPr>
      <w:bookmarkStart w:id="7" w:name="_Toc214541236"/>
      <w:r>
        <w:lastRenderedPageBreak/>
        <w:t xml:space="preserve">View </w:t>
      </w:r>
      <w:r w:rsidR="00877BF0">
        <w:t xml:space="preserve">Subscriber </w:t>
      </w:r>
      <w:r>
        <w:t>Service</w:t>
      </w:r>
      <w:bookmarkEnd w:id="7"/>
      <w:r>
        <w:t xml:space="preserve"> </w:t>
      </w:r>
    </w:p>
    <w:p w14:paraId="32715212" w14:textId="77777777" w:rsidR="006933E7" w:rsidRDefault="006933E7" w:rsidP="00C60CAF"/>
    <w:tbl>
      <w:tblPr>
        <w:tblW w:w="103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0"/>
        <w:gridCol w:w="9671"/>
      </w:tblGrid>
      <w:tr w:rsidR="001D0058" w14:paraId="52CC26F9" w14:textId="77777777" w:rsidTr="00132C04">
        <w:trPr>
          <w:cantSplit/>
          <w:trHeight w:val="348"/>
          <w:tblHeader/>
          <w:jc w:val="center"/>
        </w:trPr>
        <w:tc>
          <w:tcPr>
            <w:tcW w:w="633" w:type="dxa"/>
            <w:shd w:val="clear" w:color="auto" w:fill="D9D9D9" w:themeFill="background1" w:themeFillShade="D9"/>
            <w:vAlign w:val="center"/>
          </w:tcPr>
          <w:p w14:paraId="2803869C" w14:textId="77777777" w:rsidR="00C60CAF" w:rsidRPr="0068769A" w:rsidRDefault="00C60CAF" w:rsidP="006D45A1">
            <w:pPr>
              <w:pStyle w:val="Default"/>
              <w:spacing w:before="60" w:after="60"/>
              <w:jc w:val="center"/>
              <w:rPr>
                <w:b/>
                <w:color w:val="auto"/>
                <w:sz w:val="20"/>
                <w:szCs w:val="20"/>
              </w:rPr>
            </w:pPr>
            <w:r w:rsidRPr="0068769A">
              <w:rPr>
                <w:b/>
                <w:color w:val="auto"/>
                <w:sz w:val="20"/>
                <w:szCs w:val="20"/>
              </w:rPr>
              <w:t>Step</w:t>
            </w:r>
          </w:p>
        </w:tc>
        <w:tc>
          <w:tcPr>
            <w:tcW w:w="9688" w:type="dxa"/>
            <w:shd w:val="clear" w:color="auto" w:fill="D9D9D9" w:themeFill="background1" w:themeFillShade="D9"/>
            <w:vAlign w:val="center"/>
          </w:tcPr>
          <w:p w14:paraId="2A4FCF30" w14:textId="77777777" w:rsidR="00C60CAF" w:rsidRPr="0068769A" w:rsidRDefault="00C60CAF" w:rsidP="006D45A1">
            <w:pPr>
              <w:pStyle w:val="Default"/>
              <w:spacing w:before="60" w:after="60"/>
              <w:jc w:val="center"/>
              <w:rPr>
                <w:b/>
                <w:color w:val="auto"/>
                <w:sz w:val="20"/>
                <w:szCs w:val="20"/>
              </w:rPr>
            </w:pPr>
            <w:r w:rsidRPr="0068769A">
              <w:rPr>
                <w:b/>
                <w:color w:val="auto"/>
                <w:sz w:val="20"/>
                <w:szCs w:val="20"/>
              </w:rPr>
              <w:t>Action</w:t>
            </w:r>
          </w:p>
        </w:tc>
      </w:tr>
      <w:tr w:rsidR="00132C04" w14:paraId="0BA2ADC2" w14:textId="77777777" w:rsidTr="0081662F">
        <w:trPr>
          <w:cantSplit/>
          <w:trHeight w:val="4241"/>
          <w:jc w:val="center"/>
        </w:trPr>
        <w:tc>
          <w:tcPr>
            <w:tcW w:w="633" w:type="dxa"/>
          </w:tcPr>
          <w:p w14:paraId="7D0003AF" w14:textId="77777777" w:rsidR="00C60CAF" w:rsidRPr="0068769A" w:rsidRDefault="00C60CAF" w:rsidP="00C60CAF">
            <w:pPr>
              <w:pStyle w:val="Default"/>
              <w:numPr>
                <w:ilvl w:val="0"/>
                <w:numId w:val="15"/>
              </w:numPr>
              <w:spacing w:before="60" w:after="60"/>
              <w:contextualSpacing/>
              <w:jc w:val="center"/>
              <w:outlineLvl w:val="0"/>
              <w:rPr>
                <w:color w:val="auto"/>
                <w:sz w:val="20"/>
                <w:szCs w:val="20"/>
              </w:rPr>
            </w:pPr>
          </w:p>
        </w:tc>
        <w:tc>
          <w:tcPr>
            <w:tcW w:w="9688" w:type="dxa"/>
          </w:tcPr>
          <w:p w14:paraId="56BCD8F7" w14:textId="51EAE5D5" w:rsidR="00240D4B" w:rsidRDefault="000B2CF6" w:rsidP="006D45A1">
            <w:pPr>
              <w:pStyle w:val="Default"/>
              <w:spacing w:before="60" w:after="6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Select </w:t>
            </w:r>
            <w:r w:rsidR="00C41800" w:rsidRPr="00B23DD9">
              <w:rPr>
                <w:b/>
                <w:bCs/>
                <w:color w:val="auto"/>
                <w:sz w:val="20"/>
                <w:szCs w:val="20"/>
              </w:rPr>
              <w:t>Configuration</w:t>
            </w:r>
            <w:r w:rsidR="00C41800">
              <w:rPr>
                <w:color w:val="auto"/>
                <w:sz w:val="20"/>
                <w:szCs w:val="20"/>
              </w:rPr>
              <w:t xml:space="preserve"> </w:t>
            </w:r>
            <w:r w:rsidR="00C41800" w:rsidRPr="00B23DD9">
              <w:rPr>
                <w:b/>
                <w:bCs/>
                <w:color w:val="auto"/>
                <w:sz w:val="20"/>
                <w:szCs w:val="20"/>
              </w:rPr>
              <w:t>&gt;</w:t>
            </w:r>
            <w:r w:rsidR="00C41800">
              <w:rPr>
                <w:color w:val="auto"/>
                <w:sz w:val="20"/>
                <w:szCs w:val="20"/>
              </w:rPr>
              <w:t xml:space="preserve"> </w:t>
            </w:r>
            <w:r w:rsidR="00C41800" w:rsidRPr="00B23DD9">
              <w:rPr>
                <w:b/>
                <w:bCs/>
                <w:color w:val="auto"/>
                <w:sz w:val="20"/>
                <w:szCs w:val="20"/>
              </w:rPr>
              <w:t>G.hn</w:t>
            </w:r>
            <w:r w:rsidR="00C41800">
              <w:rPr>
                <w:color w:val="auto"/>
                <w:sz w:val="20"/>
                <w:szCs w:val="20"/>
              </w:rPr>
              <w:t xml:space="preserve"> </w:t>
            </w:r>
            <w:r w:rsidR="00C41800" w:rsidRPr="00B23DD9">
              <w:rPr>
                <w:b/>
                <w:bCs/>
                <w:color w:val="auto"/>
                <w:sz w:val="20"/>
                <w:szCs w:val="20"/>
              </w:rPr>
              <w:t>&gt;</w:t>
            </w:r>
            <w:r w:rsidR="00C41800">
              <w:rPr>
                <w:color w:val="auto"/>
                <w:sz w:val="20"/>
                <w:szCs w:val="20"/>
              </w:rPr>
              <w:t xml:space="preserve"> </w:t>
            </w:r>
            <w:r w:rsidR="00C41800" w:rsidRPr="00B23DD9">
              <w:rPr>
                <w:b/>
                <w:bCs/>
                <w:color w:val="auto"/>
                <w:sz w:val="20"/>
                <w:szCs w:val="20"/>
              </w:rPr>
              <w:t>Subscribers</w:t>
            </w:r>
            <w:r w:rsidR="00EC6EDF"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r w:rsidR="00EC6EDF" w:rsidRPr="00EC6EDF">
              <w:rPr>
                <w:color w:val="auto"/>
                <w:sz w:val="20"/>
                <w:szCs w:val="20"/>
              </w:rPr>
              <w:t>(left side menu).</w:t>
            </w:r>
          </w:p>
          <w:p w14:paraId="23A4FDA0" w14:textId="49C22098" w:rsidR="00C60CAF" w:rsidRPr="0068769A" w:rsidRDefault="00132C04" w:rsidP="00240D4B">
            <w:pPr>
              <w:pStyle w:val="Default"/>
              <w:spacing w:before="60" w:after="60"/>
              <w:rPr>
                <w:color w:val="auto"/>
                <w:sz w:val="20"/>
                <w:szCs w:val="20"/>
              </w:rPr>
            </w:pPr>
            <w:r>
              <w:rPr>
                <w:noProof/>
              </w:rPr>
              <w:t xml:space="preserve"> </w:t>
            </w:r>
            <w:r w:rsidR="00240D4B">
              <w:rPr>
                <w:noProof/>
              </w:rPr>
              <w:drawing>
                <wp:inline distT="0" distB="0" distL="0" distR="0" wp14:anchorId="3423A82D" wp14:editId="32EEC175">
                  <wp:extent cx="5716988" cy="2392956"/>
                  <wp:effectExtent l="0" t="0" r="0" b="762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9316" cy="2427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2C04" w:rsidRPr="0068769A" w14:paraId="6A0D4B69" w14:textId="77777777" w:rsidTr="00132C04">
        <w:trPr>
          <w:cantSplit/>
          <w:trHeight w:val="360"/>
          <w:jc w:val="center"/>
        </w:trPr>
        <w:tc>
          <w:tcPr>
            <w:tcW w:w="633" w:type="dxa"/>
          </w:tcPr>
          <w:p w14:paraId="7AF09BA7" w14:textId="77777777" w:rsidR="00C60CAF" w:rsidRPr="0068769A" w:rsidRDefault="00C60CAF" w:rsidP="00C60CAF">
            <w:pPr>
              <w:pStyle w:val="Default"/>
              <w:numPr>
                <w:ilvl w:val="0"/>
                <w:numId w:val="15"/>
              </w:numPr>
              <w:spacing w:before="60" w:after="60"/>
              <w:contextualSpacing/>
              <w:jc w:val="center"/>
              <w:outlineLvl w:val="0"/>
              <w:rPr>
                <w:color w:val="auto"/>
                <w:sz w:val="20"/>
                <w:szCs w:val="20"/>
              </w:rPr>
            </w:pPr>
          </w:p>
        </w:tc>
        <w:tc>
          <w:tcPr>
            <w:tcW w:w="9688" w:type="dxa"/>
          </w:tcPr>
          <w:p w14:paraId="5435FB15" w14:textId="439DE558" w:rsidR="000F52B4" w:rsidRDefault="00A1691B" w:rsidP="006D45A1">
            <w:pPr>
              <w:pStyle w:val="Default"/>
              <w:spacing w:before="60" w:after="6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All provisioning subscribers will be listed</w:t>
            </w:r>
            <w:r w:rsidR="00890845">
              <w:rPr>
                <w:color w:val="auto"/>
                <w:sz w:val="20"/>
                <w:szCs w:val="20"/>
              </w:rPr>
              <w:t xml:space="preserve"> </w:t>
            </w:r>
            <w:r>
              <w:rPr>
                <w:color w:val="auto"/>
                <w:sz w:val="20"/>
                <w:szCs w:val="20"/>
              </w:rPr>
              <w:t>with</w:t>
            </w:r>
            <w:r w:rsidR="00890845">
              <w:rPr>
                <w:color w:val="auto"/>
                <w:sz w:val="20"/>
                <w:szCs w:val="20"/>
              </w:rPr>
              <w:t xml:space="preserve"> </w:t>
            </w:r>
            <w:r w:rsidRPr="000A6920">
              <w:rPr>
                <w:b/>
                <w:bCs/>
                <w:color w:val="auto"/>
                <w:sz w:val="20"/>
                <w:szCs w:val="20"/>
              </w:rPr>
              <w:t>TN</w:t>
            </w:r>
            <w:r>
              <w:rPr>
                <w:color w:val="auto"/>
                <w:sz w:val="20"/>
                <w:szCs w:val="20"/>
              </w:rPr>
              <w:t xml:space="preserve">, </w:t>
            </w:r>
            <w:r w:rsidRPr="000A6920">
              <w:rPr>
                <w:b/>
                <w:bCs/>
                <w:color w:val="auto"/>
                <w:sz w:val="20"/>
                <w:szCs w:val="20"/>
              </w:rPr>
              <w:t>Port</w:t>
            </w:r>
            <w:r>
              <w:rPr>
                <w:color w:val="auto"/>
                <w:sz w:val="20"/>
                <w:szCs w:val="20"/>
              </w:rPr>
              <w:t xml:space="preserve">, </w:t>
            </w:r>
            <w:r w:rsidR="00890845" w:rsidRPr="000A6920">
              <w:rPr>
                <w:b/>
                <w:bCs/>
                <w:color w:val="auto"/>
                <w:sz w:val="20"/>
                <w:szCs w:val="20"/>
              </w:rPr>
              <w:t>VPI/VCI</w:t>
            </w:r>
            <w:r w:rsidR="00890845">
              <w:rPr>
                <w:color w:val="auto"/>
                <w:sz w:val="20"/>
                <w:szCs w:val="20"/>
              </w:rPr>
              <w:t xml:space="preserve"> and </w:t>
            </w:r>
            <w:r w:rsidR="000A6920" w:rsidRPr="000A6920">
              <w:rPr>
                <w:b/>
                <w:bCs/>
                <w:color w:val="auto"/>
                <w:sz w:val="20"/>
                <w:szCs w:val="20"/>
              </w:rPr>
              <w:t>Provisioned S</w:t>
            </w:r>
            <w:r w:rsidR="00890845" w:rsidRPr="000A6920">
              <w:rPr>
                <w:b/>
                <w:bCs/>
                <w:color w:val="auto"/>
                <w:sz w:val="20"/>
                <w:szCs w:val="20"/>
              </w:rPr>
              <w:t>peed</w:t>
            </w:r>
            <w:r w:rsidR="00890845">
              <w:rPr>
                <w:color w:val="auto"/>
                <w:sz w:val="20"/>
                <w:szCs w:val="20"/>
              </w:rPr>
              <w:t xml:space="preserve"> visible</w:t>
            </w:r>
            <w:r w:rsidR="00163AF1">
              <w:rPr>
                <w:color w:val="auto"/>
                <w:sz w:val="20"/>
                <w:szCs w:val="20"/>
              </w:rPr>
              <w:t xml:space="preserve">. </w:t>
            </w:r>
          </w:p>
          <w:p w14:paraId="28344899" w14:textId="3E25F9BF" w:rsidR="00315881" w:rsidRPr="0081662F" w:rsidRDefault="00E83B7A" w:rsidP="006D45A1">
            <w:pPr>
              <w:pStyle w:val="Default"/>
              <w:spacing w:before="60" w:after="60"/>
              <w:rPr>
                <w:color w:val="auto"/>
                <w:sz w:val="20"/>
                <w:szCs w:val="20"/>
              </w:rPr>
            </w:pPr>
            <w:r w:rsidRPr="00153F6B">
              <w:rPr>
                <w:b/>
                <w:bCs/>
                <w:color w:val="auto"/>
                <w:sz w:val="20"/>
                <w:szCs w:val="20"/>
              </w:rPr>
              <w:t>Endpoint</w:t>
            </w:r>
            <w:r>
              <w:rPr>
                <w:color w:val="auto"/>
                <w:sz w:val="20"/>
                <w:szCs w:val="20"/>
              </w:rPr>
              <w:t xml:space="preserve"> </w:t>
            </w:r>
            <w:r w:rsidR="00153F6B">
              <w:rPr>
                <w:color w:val="auto"/>
                <w:sz w:val="20"/>
                <w:szCs w:val="20"/>
              </w:rPr>
              <w:t xml:space="preserve">will be populated if the </w:t>
            </w:r>
            <w:r w:rsidR="006D2054">
              <w:rPr>
                <w:color w:val="auto"/>
                <w:sz w:val="20"/>
                <w:szCs w:val="20"/>
              </w:rPr>
              <w:t xml:space="preserve">G.hn </w:t>
            </w:r>
            <w:r>
              <w:rPr>
                <w:color w:val="auto"/>
                <w:sz w:val="20"/>
                <w:szCs w:val="20"/>
              </w:rPr>
              <w:t>modem</w:t>
            </w:r>
            <w:r w:rsidR="006D2054">
              <w:rPr>
                <w:color w:val="auto"/>
                <w:sz w:val="20"/>
                <w:szCs w:val="20"/>
              </w:rPr>
              <w:t xml:space="preserve"> is physically connected</w:t>
            </w:r>
            <w:r w:rsidR="00163AF1">
              <w:rPr>
                <w:color w:val="auto"/>
                <w:sz w:val="20"/>
                <w:szCs w:val="20"/>
              </w:rPr>
              <w:t xml:space="preserve">. </w:t>
            </w:r>
          </w:p>
          <w:p w14:paraId="24E671B2" w14:textId="5AB68C61" w:rsidR="00240D4B" w:rsidRDefault="00132C04" w:rsidP="006D45A1">
            <w:pPr>
              <w:pStyle w:val="Default"/>
              <w:spacing w:before="60" w:after="60"/>
              <w:rPr>
                <w:color w:val="auto"/>
                <w:sz w:val="20"/>
                <w:szCs w:val="20"/>
              </w:rPr>
            </w:pPr>
            <w:r>
              <w:rPr>
                <w:noProof/>
              </w:rPr>
              <w:t xml:space="preserve"> </w:t>
            </w:r>
            <w:r w:rsidR="000840DD">
              <w:rPr>
                <w:noProof/>
              </w:rPr>
              <w:drawing>
                <wp:inline distT="0" distB="0" distL="0" distR="0" wp14:anchorId="56A17A88" wp14:editId="751158E4">
                  <wp:extent cx="5907019" cy="2299648"/>
                  <wp:effectExtent l="0" t="0" r="0" b="571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9029" cy="2339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48F247" w14:textId="02F79747" w:rsidR="00315881" w:rsidRDefault="00315881" w:rsidP="006214D8">
            <w:pPr>
              <w:pStyle w:val="Default"/>
              <w:spacing w:before="60" w:after="60"/>
              <w:rPr>
                <w:color w:val="auto"/>
                <w:sz w:val="20"/>
                <w:szCs w:val="20"/>
              </w:rPr>
            </w:pPr>
            <w:r w:rsidRPr="00D17C9D">
              <w:rPr>
                <w:b/>
                <w:bCs/>
                <w:color w:val="auto"/>
                <w:sz w:val="20"/>
                <w:szCs w:val="20"/>
              </w:rPr>
              <w:t>*</w:t>
            </w:r>
            <w:r w:rsidR="004C4CBA"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Subscribers </w:t>
            </w:r>
            <w:r w:rsidRPr="00D17C9D"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are </w:t>
            </w:r>
            <w:r w:rsidR="00E12CEB"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listed in the order </w:t>
            </w:r>
            <w:r w:rsidR="004C4CBA"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they are created, </w:t>
            </w:r>
            <w:r w:rsidR="00E12CEB"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not by </w:t>
            </w:r>
            <w:r w:rsidR="004C4CBA"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their </w:t>
            </w:r>
            <w:r w:rsidR="00E12CEB">
              <w:rPr>
                <w:b/>
                <w:bCs/>
                <w:i/>
                <w:iCs/>
                <w:color w:val="C00000"/>
                <w:sz w:val="20"/>
                <w:szCs w:val="20"/>
              </w:rPr>
              <w:t>assigned Port #!</w:t>
            </w:r>
          </w:p>
          <w:p w14:paraId="7B904E00" w14:textId="0214F308" w:rsidR="00315881" w:rsidRPr="0068769A" w:rsidRDefault="00315881" w:rsidP="006D45A1">
            <w:pPr>
              <w:pStyle w:val="Default"/>
              <w:spacing w:before="60" w:after="60"/>
              <w:rPr>
                <w:color w:val="auto"/>
                <w:sz w:val="20"/>
                <w:szCs w:val="20"/>
              </w:rPr>
            </w:pPr>
            <w:r w:rsidRPr="00315881">
              <w:rPr>
                <w:b/>
                <w:bCs/>
                <w:color w:val="auto"/>
                <w:sz w:val="20"/>
                <w:szCs w:val="20"/>
              </w:rPr>
              <w:t>Note:</w:t>
            </w:r>
            <w:r>
              <w:rPr>
                <w:color w:val="auto"/>
                <w:sz w:val="20"/>
                <w:szCs w:val="20"/>
              </w:rPr>
              <w:t xml:space="preserve"> </w:t>
            </w:r>
            <w:r w:rsidR="007A62CA">
              <w:rPr>
                <w:color w:val="auto"/>
                <w:sz w:val="20"/>
                <w:szCs w:val="20"/>
              </w:rPr>
              <w:t xml:space="preserve">If </w:t>
            </w:r>
            <w:r w:rsidR="0081662F">
              <w:rPr>
                <w:color w:val="auto"/>
                <w:sz w:val="20"/>
                <w:szCs w:val="20"/>
              </w:rPr>
              <w:t>the</w:t>
            </w:r>
            <w:r w:rsidR="007A62CA">
              <w:rPr>
                <w:color w:val="auto"/>
                <w:sz w:val="20"/>
                <w:szCs w:val="20"/>
              </w:rPr>
              <w:t xml:space="preserve"> customer is not </w:t>
            </w:r>
            <w:proofErr w:type="gramStart"/>
            <w:r w:rsidR="007A62CA">
              <w:rPr>
                <w:color w:val="auto"/>
                <w:sz w:val="20"/>
                <w:szCs w:val="20"/>
              </w:rPr>
              <w:t>provisioned</w:t>
            </w:r>
            <w:proofErr w:type="gramEnd"/>
            <w:r w:rsidR="007A62CA">
              <w:rPr>
                <w:color w:val="auto"/>
                <w:sz w:val="20"/>
                <w:szCs w:val="20"/>
              </w:rPr>
              <w:t xml:space="preserve">, see </w:t>
            </w:r>
            <w:hyperlink w:anchor="_Create_Subscriber_Service" w:history="1">
              <w:r w:rsidR="007A62CA" w:rsidRPr="00C41800">
                <w:rPr>
                  <w:rStyle w:val="Hyperlink"/>
                  <w:sz w:val="20"/>
                  <w:szCs w:val="20"/>
                </w:rPr>
                <w:t>Create Subscriber Service</w:t>
              </w:r>
            </w:hyperlink>
            <w:r w:rsidR="007A62CA">
              <w:rPr>
                <w:color w:val="auto"/>
                <w:sz w:val="20"/>
                <w:szCs w:val="20"/>
              </w:rPr>
              <w:t xml:space="preserve"> for steps to create</w:t>
            </w:r>
            <w:r w:rsidR="00163AF1">
              <w:rPr>
                <w:color w:val="auto"/>
                <w:sz w:val="20"/>
                <w:szCs w:val="20"/>
              </w:rPr>
              <w:t xml:space="preserve">. </w:t>
            </w:r>
          </w:p>
        </w:tc>
      </w:tr>
    </w:tbl>
    <w:p w14:paraId="0AC8F8C6" w14:textId="2DBC051B" w:rsidR="00C60CAF" w:rsidRDefault="00C60CAF" w:rsidP="00C60CAF"/>
    <w:p w14:paraId="211CB500" w14:textId="77777777" w:rsidR="0073052B" w:rsidRDefault="0073052B" w:rsidP="00C60CAF"/>
    <w:p w14:paraId="6DD6735B" w14:textId="47FA8710" w:rsidR="0071499E" w:rsidRDefault="00B820BF" w:rsidP="00EA1A3C">
      <w:pPr>
        <w:pStyle w:val="Heading1"/>
      </w:pPr>
      <w:bookmarkStart w:id="8" w:name="_Create_Subscriber_Service"/>
      <w:bookmarkStart w:id="9" w:name="_Toc214541237"/>
      <w:bookmarkEnd w:id="8"/>
      <w:r>
        <w:t xml:space="preserve">Create Subscriber </w:t>
      </w:r>
      <w:r w:rsidR="00827A3E">
        <w:t>Service</w:t>
      </w:r>
      <w:bookmarkEnd w:id="9"/>
      <w:r w:rsidR="00827A3E">
        <w:t xml:space="preserve"> </w:t>
      </w:r>
    </w:p>
    <w:p w14:paraId="711C45DA" w14:textId="77777777" w:rsidR="0048662F" w:rsidRPr="0048662F" w:rsidRDefault="0048662F" w:rsidP="0048662F"/>
    <w:tbl>
      <w:tblPr>
        <w:tblW w:w="10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9396"/>
      </w:tblGrid>
      <w:tr w:rsidR="00062BFA" w14:paraId="3D0A78FC" w14:textId="77777777" w:rsidTr="00886FDC">
        <w:trPr>
          <w:cantSplit/>
          <w:trHeight w:val="350"/>
          <w:tblHeader/>
          <w:jc w:val="center"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14:paraId="77291725" w14:textId="77777777" w:rsidR="00E81647" w:rsidRPr="0068769A" w:rsidRDefault="00E81647" w:rsidP="00FC1E27">
            <w:pPr>
              <w:pStyle w:val="Default"/>
              <w:spacing w:before="60" w:after="60"/>
              <w:jc w:val="center"/>
              <w:rPr>
                <w:b/>
                <w:color w:val="auto"/>
                <w:sz w:val="20"/>
                <w:szCs w:val="20"/>
              </w:rPr>
            </w:pPr>
            <w:r w:rsidRPr="0068769A">
              <w:rPr>
                <w:b/>
                <w:color w:val="auto"/>
                <w:sz w:val="20"/>
                <w:szCs w:val="20"/>
              </w:rPr>
              <w:lastRenderedPageBreak/>
              <w:t>Step</w:t>
            </w:r>
          </w:p>
        </w:tc>
        <w:tc>
          <w:tcPr>
            <w:tcW w:w="9396" w:type="dxa"/>
            <w:shd w:val="clear" w:color="auto" w:fill="D9D9D9" w:themeFill="background1" w:themeFillShade="D9"/>
            <w:vAlign w:val="center"/>
          </w:tcPr>
          <w:p w14:paraId="7E69D482" w14:textId="77777777" w:rsidR="00E81647" w:rsidRPr="0068769A" w:rsidRDefault="00E81647" w:rsidP="00FC1E27">
            <w:pPr>
              <w:pStyle w:val="Default"/>
              <w:spacing w:before="60" w:after="60"/>
              <w:jc w:val="center"/>
              <w:rPr>
                <w:b/>
                <w:color w:val="auto"/>
                <w:sz w:val="20"/>
                <w:szCs w:val="20"/>
              </w:rPr>
            </w:pPr>
            <w:r w:rsidRPr="0068769A">
              <w:rPr>
                <w:b/>
                <w:color w:val="auto"/>
                <w:sz w:val="20"/>
                <w:szCs w:val="20"/>
              </w:rPr>
              <w:t>Action</w:t>
            </w:r>
          </w:p>
        </w:tc>
      </w:tr>
      <w:tr w:rsidR="0073438F" w14:paraId="3D3D2134" w14:textId="77777777" w:rsidTr="0081662F">
        <w:trPr>
          <w:cantSplit/>
          <w:trHeight w:val="4223"/>
          <w:jc w:val="center"/>
        </w:trPr>
        <w:tc>
          <w:tcPr>
            <w:tcW w:w="675" w:type="dxa"/>
          </w:tcPr>
          <w:p w14:paraId="55D03BD4" w14:textId="77777777" w:rsidR="00E81647" w:rsidRPr="0068769A" w:rsidRDefault="00E81647" w:rsidP="00C60CAF">
            <w:pPr>
              <w:pStyle w:val="Default"/>
              <w:numPr>
                <w:ilvl w:val="0"/>
                <w:numId w:val="16"/>
              </w:numPr>
              <w:spacing w:before="60" w:after="60"/>
              <w:contextualSpacing/>
              <w:jc w:val="center"/>
              <w:outlineLvl w:val="0"/>
              <w:rPr>
                <w:color w:val="auto"/>
                <w:sz w:val="20"/>
                <w:szCs w:val="20"/>
              </w:rPr>
            </w:pPr>
          </w:p>
        </w:tc>
        <w:tc>
          <w:tcPr>
            <w:tcW w:w="9396" w:type="dxa"/>
          </w:tcPr>
          <w:p w14:paraId="0922F1E6" w14:textId="2100FE3C" w:rsidR="00196572" w:rsidRDefault="00132C04" w:rsidP="00132C04">
            <w:pPr>
              <w:pStyle w:val="Default"/>
              <w:spacing w:before="60" w:after="6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Select </w:t>
            </w:r>
            <w:r w:rsidRPr="00B23DD9">
              <w:rPr>
                <w:b/>
                <w:bCs/>
                <w:color w:val="auto"/>
                <w:sz w:val="20"/>
                <w:szCs w:val="20"/>
              </w:rPr>
              <w:t>Configuration</w:t>
            </w:r>
            <w:r>
              <w:rPr>
                <w:color w:val="auto"/>
                <w:sz w:val="20"/>
                <w:szCs w:val="20"/>
              </w:rPr>
              <w:t xml:space="preserve"> </w:t>
            </w:r>
            <w:r w:rsidRPr="00B23DD9">
              <w:rPr>
                <w:b/>
                <w:bCs/>
                <w:color w:val="auto"/>
                <w:sz w:val="20"/>
                <w:szCs w:val="20"/>
              </w:rPr>
              <w:t>&gt;</w:t>
            </w:r>
            <w:r>
              <w:rPr>
                <w:color w:val="auto"/>
                <w:sz w:val="20"/>
                <w:szCs w:val="20"/>
              </w:rPr>
              <w:t xml:space="preserve"> </w:t>
            </w:r>
            <w:r w:rsidRPr="00B23DD9">
              <w:rPr>
                <w:b/>
                <w:bCs/>
                <w:color w:val="auto"/>
                <w:sz w:val="20"/>
                <w:szCs w:val="20"/>
              </w:rPr>
              <w:t>G.hn</w:t>
            </w:r>
            <w:r>
              <w:rPr>
                <w:color w:val="auto"/>
                <w:sz w:val="20"/>
                <w:szCs w:val="20"/>
              </w:rPr>
              <w:t xml:space="preserve"> </w:t>
            </w:r>
            <w:r w:rsidRPr="00B23DD9">
              <w:rPr>
                <w:b/>
                <w:bCs/>
                <w:color w:val="auto"/>
                <w:sz w:val="20"/>
                <w:szCs w:val="20"/>
              </w:rPr>
              <w:t>&gt;</w:t>
            </w:r>
            <w:r>
              <w:rPr>
                <w:color w:val="auto"/>
                <w:sz w:val="20"/>
                <w:szCs w:val="20"/>
              </w:rPr>
              <w:t xml:space="preserve"> </w:t>
            </w:r>
            <w:r w:rsidRPr="00B23DD9">
              <w:rPr>
                <w:b/>
                <w:bCs/>
                <w:color w:val="auto"/>
                <w:sz w:val="20"/>
                <w:szCs w:val="20"/>
              </w:rPr>
              <w:t>Subscribers</w:t>
            </w:r>
            <w:r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EC6EDF">
              <w:rPr>
                <w:color w:val="auto"/>
                <w:sz w:val="20"/>
                <w:szCs w:val="20"/>
              </w:rPr>
              <w:t>(left side menu).</w:t>
            </w:r>
          </w:p>
          <w:p w14:paraId="30941D84" w14:textId="33DC93B4" w:rsidR="00196572" w:rsidRPr="00196572" w:rsidRDefault="00886FDC" w:rsidP="00FC1E27">
            <w:pPr>
              <w:pStyle w:val="Default"/>
              <w:spacing w:before="60" w:after="60"/>
              <w:rPr>
                <w:noProof/>
              </w:rPr>
            </w:pPr>
            <w:r>
              <w:rPr>
                <w:noProof/>
              </w:rPr>
              <w:t xml:space="preserve"> </w:t>
            </w:r>
            <w:r w:rsidR="004D10C5">
              <w:rPr>
                <w:noProof/>
              </w:rPr>
              <w:t xml:space="preserve"> </w:t>
            </w:r>
            <w:r w:rsidR="00132C04">
              <w:rPr>
                <w:noProof/>
              </w:rPr>
              <w:drawing>
                <wp:inline distT="0" distB="0" distL="0" distR="0" wp14:anchorId="1C422BD1" wp14:editId="073D493C">
                  <wp:extent cx="5670550" cy="2330411"/>
                  <wp:effectExtent l="0" t="0" r="635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5435" cy="2365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438F" w:rsidRPr="0068769A" w14:paraId="74F68FAF" w14:textId="77777777" w:rsidTr="0081662F">
        <w:trPr>
          <w:cantSplit/>
          <w:trHeight w:val="2873"/>
          <w:jc w:val="center"/>
        </w:trPr>
        <w:tc>
          <w:tcPr>
            <w:tcW w:w="675" w:type="dxa"/>
          </w:tcPr>
          <w:p w14:paraId="6D2F8FF8" w14:textId="77777777" w:rsidR="00E81647" w:rsidRPr="0068769A" w:rsidRDefault="00E81647" w:rsidP="00C60CAF">
            <w:pPr>
              <w:pStyle w:val="Default"/>
              <w:numPr>
                <w:ilvl w:val="0"/>
                <w:numId w:val="16"/>
              </w:numPr>
              <w:spacing w:before="60" w:after="60"/>
              <w:contextualSpacing/>
              <w:jc w:val="center"/>
              <w:outlineLvl w:val="0"/>
              <w:rPr>
                <w:color w:val="auto"/>
                <w:sz w:val="20"/>
                <w:szCs w:val="20"/>
              </w:rPr>
            </w:pPr>
          </w:p>
        </w:tc>
        <w:tc>
          <w:tcPr>
            <w:tcW w:w="9396" w:type="dxa"/>
          </w:tcPr>
          <w:p w14:paraId="6246FFEF" w14:textId="5F38CC43" w:rsidR="00886FDC" w:rsidRDefault="00754923" w:rsidP="00FC1E27">
            <w:pPr>
              <w:pStyle w:val="Default"/>
              <w:spacing w:before="60" w:after="6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Select </w:t>
            </w:r>
            <w:r w:rsidRPr="00754923">
              <w:rPr>
                <w:b/>
                <w:bCs/>
                <w:color w:val="auto"/>
                <w:sz w:val="20"/>
                <w:szCs w:val="20"/>
              </w:rPr>
              <w:t>Add New Subscriber</w:t>
            </w:r>
            <w:r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r w:rsidR="0075278D">
              <w:rPr>
                <w:color w:val="auto"/>
                <w:sz w:val="20"/>
                <w:szCs w:val="20"/>
              </w:rPr>
              <w:t xml:space="preserve">(bottom of </w:t>
            </w:r>
            <w:r>
              <w:rPr>
                <w:color w:val="auto"/>
                <w:sz w:val="20"/>
                <w:szCs w:val="20"/>
              </w:rPr>
              <w:t xml:space="preserve">the </w:t>
            </w:r>
            <w:r w:rsidRPr="00754923">
              <w:rPr>
                <w:color w:val="auto"/>
                <w:sz w:val="20"/>
                <w:szCs w:val="20"/>
              </w:rPr>
              <w:t>subscriber list)</w:t>
            </w:r>
            <w:r w:rsidR="00163AF1">
              <w:rPr>
                <w:color w:val="auto"/>
                <w:sz w:val="20"/>
                <w:szCs w:val="20"/>
              </w:rPr>
              <w:t xml:space="preserve">. </w:t>
            </w:r>
          </w:p>
          <w:p w14:paraId="54B31341" w14:textId="545E103C" w:rsidR="00EA1A3C" w:rsidRPr="00EA1A3C" w:rsidRDefault="00886FDC" w:rsidP="00EA1A3C">
            <w:pPr>
              <w:pStyle w:val="Default"/>
              <w:spacing w:before="60" w:after="60"/>
              <w:rPr>
                <w:noProof/>
              </w:rPr>
            </w:pPr>
            <w:r>
              <w:rPr>
                <w:noProof/>
              </w:rPr>
              <w:t xml:space="preserve"> </w:t>
            </w:r>
            <w:r w:rsidR="00754923">
              <w:rPr>
                <w:noProof/>
              </w:rPr>
              <w:t xml:space="preserve"> </w:t>
            </w:r>
            <w:r w:rsidR="004D10C5">
              <w:rPr>
                <w:noProof/>
              </w:rPr>
              <w:t xml:space="preserve"> </w:t>
            </w:r>
            <w:r w:rsidR="00754923">
              <w:rPr>
                <w:noProof/>
              </w:rPr>
              <w:drawing>
                <wp:inline distT="0" distB="0" distL="0" distR="0" wp14:anchorId="20FCA942" wp14:editId="71EBDD19">
                  <wp:extent cx="5575111" cy="1479550"/>
                  <wp:effectExtent l="19050" t="19050" r="26035" b="2540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4234" cy="152443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438F" w:rsidRPr="0068769A" w14:paraId="51F46280" w14:textId="77777777" w:rsidTr="00886FDC">
        <w:trPr>
          <w:cantSplit/>
          <w:trHeight w:val="350"/>
          <w:jc w:val="center"/>
        </w:trPr>
        <w:tc>
          <w:tcPr>
            <w:tcW w:w="675" w:type="dxa"/>
          </w:tcPr>
          <w:p w14:paraId="31F31C12" w14:textId="77777777" w:rsidR="00E81647" w:rsidRPr="0068769A" w:rsidRDefault="00E81647" w:rsidP="00C60CAF">
            <w:pPr>
              <w:pStyle w:val="Default"/>
              <w:numPr>
                <w:ilvl w:val="0"/>
                <w:numId w:val="16"/>
              </w:numPr>
              <w:spacing w:before="60" w:after="60"/>
              <w:contextualSpacing/>
              <w:jc w:val="center"/>
              <w:outlineLvl w:val="0"/>
              <w:rPr>
                <w:color w:val="auto"/>
                <w:sz w:val="20"/>
                <w:szCs w:val="20"/>
              </w:rPr>
            </w:pPr>
          </w:p>
        </w:tc>
        <w:tc>
          <w:tcPr>
            <w:tcW w:w="9396" w:type="dxa"/>
          </w:tcPr>
          <w:p w14:paraId="11E161B4" w14:textId="019D7CFE" w:rsidR="00E81647" w:rsidRDefault="00E37B18" w:rsidP="00FC1E27">
            <w:pPr>
              <w:pStyle w:val="Default"/>
              <w:spacing w:before="60" w:after="6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Populate the following fields: </w:t>
            </w:r>
          </w:p>
          <w:p w14:paraId="11D0D1ED" w14:textId="3E2C6165" w:rsidR="00E37B18" w:rsidRPr="00FA2CF2" w:rsidRDefault="00C03EDE" w:rsidP="00E37B18">
            <w:pPr>
              <w:pStyle w:val="Default"/>
              <w:numPr>
                <w:ilvl w:val="0"/>
                <w:numId w:val="17"/>
              </w:numPr>
              <w:spacing w:before="60" w:after="60"/>
              <w:rPr>
                <w:color w:val="auto"/>
                <w:sz w:val="20"/>
                <w:szCs w:val="20"/>
              </w:rPr>
            </w:pPr>
            <w:r w:rsidRPr="00FA2CF2">
              <w:rPr>
                <w:b/>
                <w:bCs/>
                <w:color w:val="auto"/>
                <w:sz w:val="20"/>
                <w:szCs w:val="20"/>
              </w:rPr>
              <w:t>Subscriber Name</w:t>
            </w:r>
            <w:r w:rsidRPr="00FA2CF2">
              <w:rPr>
                <w:color w:val="auto"/>
                <w:sz w:val="20"/>
                <w:szCs w:val="20"/>
              </w:rPr>
              <w:t xml:space="preserve"> = Customer DTN</w:t>
            </w:r>
          </w:p>
          <w:p w14:paraId="1398D469" w14:textId="15292FF4" w:rsidR="00C03EDE" w:rsidRPr="00FA2CF2" w:rsidRDefault="00C03EDE" w:rsidP="00E37B18">
            <w:pPr>
              <w:pStyle w:val="Default"/>
              <w:numPr>
                <w:ilvl w:val="0"/>
                <w:numId w:val="17"/>
              </w:numPr>
              <w:spacing w:before="60" w:after="60"/>
              <w:rPr>
                <w:color w:val="auto"/>
                <w:sz w:val="20"/>
                <w:szCs w:val="20"/>
              </w:rPr>
            </w:pPr>
            <w:r w:rsidRPr="00FA2CF2">
              <w:rPr>
                <w:b/>
                <w:bCs/>
                <w:color w:val="auto"/>
                <w:sz w:val="20"/>
                <w:szCs w:val="20"/>
              </w:rPr>
              <w:t>Assigned Port</w:t>
            </w:r>
            <w:r w:rsidRPr="00FA2CF2">
              <w:rPr>
                <w:color w:val="auto"/>
                <w:sz w:val="20"/>
                <w:szCs w:val="20"/>
              </w:rPr>
              <w:t xml:space="preserve"> = Select Customer Port</w:t>
            </w:r>
          </w:p>
          <w:p w14:paraId="68215B4F" w14:textId="724E4274" w:rsidR="00C03EDE" w:rsidRPr="00FA2CF2" w:rsidRDefault="004D10C5" w:rsidP="00E37B18">
            <w:pPr>
              <w:pStyle w:val="Default"/>
              <w:numPr>
                <w:ilvl w:val="0"/>
                <w:numId w:val="17"/>
              </w:numPr>
              <w:spacing w:before="60" w:after="60"/>
              <w:rPr>
                <w:color w:val="auto"/>
                <w:sz w:val="20"/>
                <w:szCs w:val="20"/>
              </w:rPr>
            </w:pPr>
            <w:r w:rsidRPr="00FA2CF2">
              <w:rPr>
                <w:b/>
                <w:bCs/>
                <w:color w:val="auto"/>
                <w:sz w:val="20"/>
                <w:szCs w:val="20"/>
              </w:rPr>
              <w:t>Double Tagging</w:t>
            </w:r>
            <w:r w:rsidRPr="00FA2CF2">
              <w:rPr>
                <w:color w:val="auto"/>
                <w:sz w:val="20"/>
                <w:szCs w:val="20"/>
              </w:rPr>
              <w:t xml:space="preserve"> = Check to Enable</w:t>
            </w:r>
          </w:p>
          <w:p w14:paraId="3F5840D8" w14:textId="29B471FB" w:rsidR="004D10C5" w:rsidRPr="00FA2CF2" w:rsidRDefault="00713866" w:rsidP="00E37B18">
            <w:pPr>
              <w:pStyle w:val="Default"/>
              <w:numPr>
                <w:ilvl w:val="0"/>
                <w:numId w:val="17"/>
              </w:numPr>
              <w:spacing w:before="60" w:after="60"/>
              <w:rPr>
                <w:color w:val="auto"/>
                <w:sz w:val="20"/>
                <w:szCs w:val="20"/>
              </w:rPr>
            </w:pPr>
            <w:r w:rsidRPr="00FA2CF2">
              <w:rPr>
                <w:b/>
                <w:bCs/>
                <w:color w:val="auto"/>
                <w:sz w:val="20"/>
                <w:szCs w:val="20"/>
              </w:rPr>
              <w:t>S-VLAN (Outer Tag)</w:t>
            </w:r>
            <w:r w:rsidRPr="00FA2CF2">
              <w:rPr>
                <w:color w:val="auto"/>
                <w:sz w:val="20"/>
                <w:szCs w:val="20"/>
              </w:rPr>
              <w:t xml:space="preserve"> = VPI</w:t>
            </w:r>
          </w:p>
          <w:p w14:paraId="0A857AA9" w14:textId="3D66F7A6" w:rsidR="00713866" w:rsidRPr="00FA2CF2" w:rsidRDefault="00FA2CF2" w:rsidP="00E37B18">
            <w:pPr>
              <w:pStyle w:val="Default"/>
              <w:numPr>
                <w:ilvl w:val="0"/>
                <w:numId w:val="17"/>
              </w:numPr>
              <w:spacing w:before="60" w:after="60"/>
              <w:rPr>
                <w:color w:val="auto"/>
                <w:sz w:val="20"/>
                <w:szCs w:val="20"/>
              </w:rPr>
            </w:pPr>
            <w:r w:rsidRPr="00FA2CF2">
              <w:rPr>
                <w:b/>
                <w:bCs/>
                <w:color w:val="auto"/>
                <w:sz w:val="20"/>
                <w:szCs w:val="20"/>
              </w:rPr>
              <w:t>C-VLAN (Inner Tag)</w:t>
            </w:r>
            <w:r w:rsidRPr="00FA2CF2">
              <w:rPr>
                <w:color w:val="auto"/>
                <w:sz w:val="20"/>
                <w:szCs w:val="20"/>
              </w:rPr>
              <w:t xml:space="preserve"> = VCI</w:t>
            </w:r>
          </w:p>
          <w:p w14:paraId="44DB4056" w14:textId="77777777" w:rsidR="003D05B3" w:rsidRPr="00FA2CF2" w:rsidRDefault="00FA2CF2" w:rsidP="00FC1E27">
            <w:pPr>
              <w:pStyle w:val="Default"/>
              <w:numPr>
                <w:ilvl w:val="0"/>
                <w:numId w:val="17"/>
              </w:numPr>
              <w:spacing w:before="60" w:after="60"/>
              <w:rPr>
                <w:color w:val="auto"/>
                <w:sz w:val="20"/>
                <w:szCs w:val="20"/>
              </w:rPr>
            </w:pPr>
            <w:r w:rsidRPr="00FA2CF2">
              <w:rPr>
                <w:b/>
                <w:bCs/>
                <w:color w:val="auto"/>
                <w:sz w:val="20"/>
                <w:szCs w:val="20"/>
              </w:rPr>
              <w:t>Remapped VID</w:t>
            </w:r>
            <w:r w:rsidRPr="00FA2CF2">
              <w:rPr>
                <w:color w:val="auto"/>
                <w:sz w:val="20"/>
                <w:szCs w:val="20"/>
              </w:rPr>
              <w:t xml:space="preserve"> = </w:t>
            </w:r>
            <w:r w:rsidRPr="00B0187A">
              <w:rPr>
                <w:b/>
                <w:bCs/>
                <w:color w:val="C00000"/>
                <w:sz w:val="20"/>
                <w:szCs w:val="20"/>
              </w:rPr>
              <w:t>201</w:t>
            </w:r>
          </w:p>
          <w:p w14:paraId="6646454A" w14:textId="77777777" w:rsidR="00FA2CF2" w:rsidRPr="00FA2CF2" w:rsidRDefault="00FA2CF2" w:rsidP="00FC1E27">
            <w:pPr>
              <w:pStyle w:val="Default"/>
              <w:numPr>
                <w:ilvl w:val="0"/>
                <w:numId w:val="17"/>
              </w:numPr>
              <w:spacing w:before="60" w:after="60"/>
              <w:rPr>
                <w:color w:val="auto"/>
                <w:sz w:val="20"/>
                <w:szCs w:val="20"/>
              </w:rPr>
            </w:pPr>
            <w:r w:rsidRPr="00FA2CF2">
              <w:rPr>
                <w:b/>
                <w:bCs/>
                <w:color w:val="auto"/>
                <w:sz w:val="20"/>
                <w:szCs w:val="20"/>
              </w:rPr>
              <w:t>Endpoint Tagging</w:t>
            </w:r>
            <w:r w:rsidRPr="00FA2CF2">
              <w:rPr>
                <w:color w:val="auto"/>
                <w:sz w:val="20"/>
                <w:szCs w:val="20"/>
              </w:rPr>
              <w:t xml:space="preserve"> = Check to Enable</w:t>
            </w:r>
          </w:p>
          <w:p w14:paraId="0F79E0AF" w14:textId="77777777" w:rsidR="00FA2CF2" w:rsidRDefault="00196572" w:rsidP="00FC1E27">
            <w:pPr>
              <w:pStyle w:val="Default"/>
              <w:numPr>
                <w:ilvl w:val="0"/>
                <w:numId w:val="17"/>
              </w:numPr>
              <w:spacing w:before="60" w:after="60"/>
              <w:rPr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 xml:space="preserve">Allowed Tagged VLAN </w:t>
            </w:r>
            <w:r w:rsidRPr="00B0187A">
              <w:rPr>
                <w:color w:val="auto"/>
                <w:sz w:val="20"/>
                <w:szCs w:val="20"/>
              </w:rPr>
              <w:t>=</w:t>
            </w:r>
            <w:r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B0187A">
              <w:rPr>
                <w:b/>
                <w:bCs/>
                <w:color w:val="C00000"/>
                <w:sz w:val="20"/>
                <w:szCs w:val="20"/>
              </w:rPr>
              <w:t>201</w:t>
            </w:r>
          </w:p>
          <w:p w14:paraId="7A0606FA" w14:textId="206248B7" w:rsidR="00196572" w:rsidRPr="00EA1A3C" w:rsidRDefault="00196572" w:rsidP="00FC1E27">
            <w:pPr>
              <w:pStyle w:val="Default"/>
              <w:numPr>
                <w:ilvl w:val="0"/>
                <w:numId w:val="17"/>
              </w:numPr>
              <w:spacing w:before="60" w:after="60"/>
              <w:rPr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 xml:space="preserve">Bandwidth Plan </w:t>
            </w:r>
            <w:r w:rsidRPr="00196572">
              <w:rPr>
                <w:color w:val="auto"/>
                <w:sz w:val="20"/>
                <w:szCs w:val="20"/>
              </w:rPr>
              <w:t xml:space="preserve">= </w:t>
            </w:r>
            <w:r w:rsidR="00BC094C">
              <w:rPr>
                <w:color w:val="auto"/>
                <w:sz w:val="20"/>
                <w:szCs w:val="20"/>
              </w:rPr>
              <w:t xml:space="preserve">Select </w:t>
            </w:r>
            <w:r w:rsidRPr="00196572">
              <w:rPr>
                <w:color w:val="auto"/>
                <w:sz w:val="20"/>
                <w:szCs w:val="20"/>
              </w:rPr>
              <w:t>Customer Speed</w:t>
            </w:r>
          </w:p>
          <w:p w14:paraId="56889CCE" w14:textId="10063E20" w:rsidR="00EA1A3C" w:rsidRPr="0048662F" w:rsidRDefault="0048662F" w:rsidP="0048662F">
            <w:pPr>
              <w:pStyle w:val="Default"/>
              <w:numPr>
                <w:ilvl w:val="0"/>
                <w:numId w:val="17"/>
              </w:numPr>
              <w:spacing w:before="60" w:after="60"/>
              <w:rPr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 xml:space="preserve">Description </w:t>
            </w:r>
            <w:r w:rsidRPr="0048662F">
              <w:rPr>
                <w:color w:val="auto"/>
                <w:sz w:val="20"/>
                <w:szCs w:val="20"/>
              </w:rPr>
              <w:t>= Customer DTN</w:t>
            </w:r>
          </w:p>
        </w:tc>
      </w:tr>
      <w:tr w:rsidR="0073438F" w:rsidRPr="0068769A" w14:paraId="158C451A" w14:textId="77777777" w:rsidTr="00886FDC">
        <w:trPr>
          <w:cantSplit/>
          <w:trHeight w:val="361"/>
          <w:jc w:val="center"/>
        </w:trPr>
        <w:tc>
          <w:tcPr>
            <w:tcW w:w="675" w:type="dxa"/>
          </w:tcPr>
          <w:p w14:paraId="2773B646" w14:textId="77777777" w:rsidR="00E81647" w:rsidRPr="0068769A" w:rsidRDefault="00E81647" w:rsidP="0073052B">
            <w:pPr>
              <w:pStyle w:val="Default"/>
              <w:numPr>
                <w:ilvl w:val="0"/>
                <w:numId w:val="16"/>
              </w:numPr>
              <w:spacing w:before="60" w:after="60"/>
              <w:contextualSpacing/>
              <w:jc w:val="center"/>
              <w:outlineLvl w:val="0"/>
              <w:rPr>
                <w:color w:val="auto"/>
                <w:sz w:val="20"/>
                <w:szCs w:val="20"/>
              </w:rPr>
            </w:pPr>
          </w:p>
        </w:tc>
        <w:tc>
          <w:tcPr>
            <w:tcW w:w="9396" w:type="dxa"/>
          </w:tcPr>
          <w:p w14:paraId="26A32DF1" w14:textId="29DB5AD8" w:rsidR="0081511D" w:rsidRDefault="0081511D" w:rsidP="00FC1E27">
            <w:pPr>
              <w:pStyle w:val="Default"/>
              <w:spacing w:before="60" w:after="6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Select </w:t>
            </w:r>
            <w:r w:rsidRPr="0081511D">
              <w:rPr>
                <w:b/>
                <w:bCs/>
                <w:color w:val="auto"/>
                <w:sz w:val="20"/>
                <w:szCs w:val="20"/>
              </w:rPr>
              <w:t>Save</w:t>
            </w:r>
            <w:r>
              <w:rPr>
                <w:color w:val="auto"/>
                <w:sz w:val="20"/>
                <w:szCs w:val="20"/>
              </w:rPr>
              <w:t xml:space="preserve">. </w:t>
            </w:r>
          </w:p>
          <w:p w14:paraId="1D2452E1" w14:textId="18CE9F4E" w:rsidR="0000627F" w:rsidRPr="0068769A" w:rsidRDefault="00CF76AC" w:rsidP="00FC1E27">
            <w:pPr>
              <w:pStyle w:val="Default"/>
              <w:spacing w:before="60" w:after="60"/>
              <w:rPr>
                <w:color w:val="auto"/>
                <w:sz w:val="20"/>
                <w:szCs w:val="20"/>
              </w:rPr>
            </w:pPr>
            <w:r>
              <w:rPr>
                <w:noProof/>
              </w:rPr>
              <w:t xml:space="preserve"> </w:t>
            </w:r>
            <w:r w:rsidR="00C26603">
              <w:rPr>
                <w:noProof/>
              </w:rPr>
              <w:t xml:space="preserve">   </w:t>
            </w:r>
            <w:r w:rsidR="00C26603">
              <w:rPr>
                <w:noProof/>
              </w:rPr>
              <w:drawing>
                <wp:inline distT="0" distB="0" distL="0" distR="0" wp14:anchorId="49BE8D8C" wp14:editId="754E218D">
                  <wp:extent cx="5471581" cy="3104865"/>
                  <wp:effectExtent l="0" t="0" r="0" b="635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6880" cy="313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2A0D" w:rsidRPr="0068769A" w14:paraId="4E4670C9" w14:textId="77777777" w:rsidTr="00886FDC">
        <w:trPr>
          <w:cantSplit/>
          <w:trHeight w:val="361"/>
          <w:jc w:val="center"/>
        </w:trPr>
        <w:tc>
          <w:tcPr>
            <w:tcW w:w="675" w:type="dxa"/>
          </w:tcPr>
          <w:p w14:paraId="400A147E" w14:textId="77777777" w:rsidR="00CC2A0D" w:rsidRPr="0068769A" w:rsidRDefault="00CC2A0D" w:rsidP="0073052B">
            <w:pPr>
              <w:pStyle w:val="Default"/>
              <w:numPr>
                <w:ilvl w:val="0"/>
                <w:numId w:val="16"/>
              </w:numPr>
              <w:spacing w:before="60" w:after="60"/>
              <w:contextualSpacing/>
              <w:jc w:val="center"/>
              <w:outlineLvl w:val="0"/>
              <w:rPr>
                <w:color w:val="auto"/>
                <w:sz w:val="20"/>
                <w:szCs w:val="20"/>
              </w:rPr>
            </w:pPr>
          </w:p>
        </w:tc>
        <w:tc>
          <w:tcPr>
            <w:tcW w:w="9396" w:type="dxa"/>
          </w:tcPr>
          <w:p w14:paraId="655C2B79" w14:textId="0A098260" w:rsidR="00CC2A0D" w:rsidRDefault="00DE7598" w:rsidP="00FC1E27">
            <w:pPr>
              <w:pStyle w:val="Default"/>
              <w:spacing w:before="60" w:after="6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Successfully </w:t>
            </w:r>
            <w:r w:rsidR="0073438F">
              <w:rPr>
                <w:color w:val="auto"/>
                <w:sz w:val="20"/>
                <w:szCs w:val="20"/>
              </w:rPr>
              <w:t>provisioned service will</w:t>
            </w:r>
            <w:r w:rsidR="008C3A66">
              <w:rPr>
                <w:color w:val="auto"/>
                <w:sz w:val="20"/>
                <w:szCs w:val="20"/>
              </w:rPr>
              <w:t xml:space="preserve"> show </w:t>
            </w:r>
            <w:r w:rsidR="00D87145">
              <w:rPr>
                <w:color w:val="auto"/>
                <w:sz w:val="20"/>
                <w:szCs w:val="20"/>
              </w:rPr>
              <w:t xml:space="preserve">in the </w:t>
            </w:r>
            <w:r w:rsidR="009A5A84">
              <w:rPr>
                <w:color w:val="auto"/>
                <w:sz w:val="20"/>
                <w:szCs w:val="20"/>
              </w:rPr>
              <w:t xml:space="preserve">G.hn </w:t>
            </w:r>
            <w:r w:rsidR="009A5A84" w:rsidRPr="006051B6">
              <w:rPr>
                <w:b/>
                <w:bCs/>
                <w:color w:val="auto"/>
                <w:sz w:val="20"/>
                <w:szCs w:val="20"/>
              </w:rPr>
              <w:t>S</w:t>
            </w:r>
            <w:r w:rsidRPr="006051B6">
              <w:rPr>
                <w:b/>
                <w:bCs/>
                <w:color w:val="auto"/>
                <w:sz w:val="20"/>
                <w:szCs w:val="20"/>
              </w:rPr>
              <w:t>ubscriber</w:t>
            </w:r>
            <w:r w:rsidR="009A5A84" w:rsidRPr="006051B6">
              <w:rPr>
                <w:b/>
                <w:bCs/>
                <w:color w:val="auto"/>
                <w:sz w:val="20"/>
                <w:szCs w:val="20"/>
              </w:rPr>
              <w:t>s Configuration</w:t>
            </w:r>
            <w:r w:rsidR="009A5A84">
              <w:rPr>
                <w:color w:val="auto"/>
                <w:sz w:val="20"/>
                <w:szCs w:val="20"/>
              </w:rPr>
              <w:t xml:space="preserve"> list. </w:t>
            </w:r>
          </w:p>
          <w:p w14:paraId="34D6BDCB" w14:textId="6F732A2D" w:rsidR="008C1CF5" w:rsidRDefault="00062BFA" w:rsidP="00FC1E27">
            <w:pPr>
              <w:pStyle w:val="Default"/>
              <w:spacing w:before="60" w:after="60"/>
              <w:rPr>
                <w:color w:val="auto"/>
                <w:sz w:val="20"/>
                <w:szCs w:val="20"/>
              </w:rPr>
            </w:pPr>
            <w:r>
              <w:rPr>
                <w:noProof/>
              </w:rPr>
              <w:t xml:space="preserve">  </w:t>
            </w:r>
            <w:r w:rsidR="0073438F">
              <w:rPr>
                <w:noProof/>
              </w:rPr>
              <w:drawing>
                <wp:inline distT="0" distB="0" distL="0" distR="0" wp14:anchorId="240151E7" wp14:editId="033B8815">
                  <wp:extent cx="5607685" cy="1637731"/>
                  <wp:effectExtent l="0" t="0" r="0" b="635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 64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0007" cy="1658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C0F366" w14:textId="02761B79" w:rsidR="00DA05E3" w:rsidRDefault="00DA05E3" w:rsidP="00FC1E27">
            <w:pPr>
              <w:pStyle w:val="Default"/>
              <w:spacing w:before="60" w:after="60"/>
              <w:rPr>
                <w:color w:val="auto"/>
                <w:sz w:val="20"/>
                <w:szCs w:val="20"/>
              </w:rPr>
            </w:pPr>
            <w:r w:rsidRPr="00DA05E3">
              <w:rPr>
                <w:b/>
                <w:bCs/>
                <w:color w:val="auto"/>
                <w:sz w:val="20"/>
                <w:szCs w:val="20"/>
              </w:rPr>
              <w:t>Note:</w:t>
            </w:r>
            <w:r>
              <w:rPr>
                <w:color w:val="auto"/>
                <w:sz w:val="20"/>
                <w:szCs w:val="20"/>
              </w:rPr>
              <w:t xml:space="preserve"> </w:t>
            </w:r>
            <w:r w:rsidR="007438F8">
              <w:rPr>
                <w:color w:val="auto"/>
                <w:sz w:val="20"/>
                <w:szCs w:val="20"/>
              </w:rPr>
              <w:t xml:space="preserve">The MAC address of the </w:t>
            </w:r>
            <w:r>
              <w:rPr>
                <w:color w:val="auto"/>
                <w:sz w:val="20"/>
                <w:szCs w:val="20"/>
              </w:rPr>
              <w:t xml:space="preserve">Endpoint </w:t>
            </w:r>
            <w:r w:rsidR="007438F8">
              <w:rPr>
                <w:color w:val="auto"/>
                <w:sz w:val="20"/>
                <w:szCs w:val="20"/>
              </w:rPr>
              <w:t xml:space="preserve">(G.hn Modem) </w:t>
            </w:r>
            <w:r>
              <w:rPr>
                <w:color w:val="auto"/>
                <w:sz w:val="20"/>
                <w:szCs w:val="20"/>
              </w:rPr>
              <w:t xml:space="preserve">will </w:t>
            </w:r>
            <w:r w:rsidR="006111E6">
              <w:rPr>
                <w:color w:val="auto"/>
                <w:sz w:val="20"/>
                <w:szCs w:val="20"/>
              </w:rPr>
              <w:t xml:space="preserve">populate </w:t>
            </w:r>
            <w:r w:rsidR="0000627F">
              <w:rPr>
                <w:color w:val="auto"/>
                <w:sz w:val="20"/>
                <w:szCs w:val="20"/>
              </w:rPr>
              <w:t>once</w:t>
            </w:r>
            <w:r w:rsidR="006111E6">
              <w:rPr>
                <w:color w:val="auto"/>
                <w:sz w:val="20"/>
                <w:szCs w:val="20"/>
              </w:rPr>
              <w:t xml:space="preserve"> the Technician connects equipment during installation. </w:t>
            </w:r>
          </w:p>
        </w:tc>
      </w:tr>
    </w:tbl>
    <w:p w14:paraId="5AB15BA0" w14:textId="6114EEF3" w:rsidR="008C1CF5" w:rsidRDefault="008C1CF5" w:rsidP="00641DCB">
      <w:pPr>
        <w:spacing w:before="60" w:after="60"/>
        <w:ind w:left="0"/>
        <w:rPr>
          <w:rFonts w:cs="Arial"/>
        </w:rPr>
      </w:pPr>
    </w:p>
    <w:p w14:paraId="4461E51B" w14:textId="565A366A" w:rsidR="003F413E" w:rsidRDefault="001B423D" w:rsidP="00E81647">
      <w:pPr>
        <w:pStyle w:val="Heading1"/>
      </w:pPr>
      <w:bookmarkStart w:id="10" w:name="_Toc214541238"/>
      <w:r>
        <w:t>Edit Subscriber Service</w:t>
      </w:r>
      <w:bookmarkEnd w:id="10"/>
    </w:p>
    <w:p w14:paraId="1772DBE2" w14:textId="7CE98088" w:rsidR="001B423D" w:rsidRDefault="001B423D" w:rsidP="001B423D">
      <w:pPr>
        <w:ind w:left="0"/>
        <w:jc w:val="both"/>
        <w:rPr>
          <w:rFonts w:cs="Arial"/>
        </w:rPr>
      </w:pPr>
      <w:r>
        <w:rPr>
          <w:rFonts w:cs="Arial"/>
        </w:rPr>
        <w:t xml:space="preserve">To edit service, </w:t>
      </w:r>
      <w:r w:rsidR="0081662F">
        <w:rPr>
          <w:rFonts w:cs="Arial"/>
        </w:rPr>
        <w:t>the account</w:t>
      </w:r>
      <w:r>
        <w:rPr>
          <w:rFonts w:cs="Arial"/>
        </w:rPr>
        <w:t xml:space="preserve"> can</w:t>
      </w:r>
      <w:r w:rsidR="0081662F">
        <w:rPr>
          <w:rFonts w:cs="Arial"/>
        </w:rPr>
        <w:t xml:space="preserve"> be</w:t>
      </w:r>
      <w:r>
        <w:rPr>
          <w:rFonts w:cs="Arial"/>
        </w:rPr>
        <w:t xml:space="preserve"> </w:t>
      </w:r>
      <w:hyperlink w:anchor="_Delete_Subscriber_Service" w:history="1">
        <w:r w:rsidRPr="004B42AD">
          <w:rPr>
            <w:rStyle w:val="Hyperlink"/>
            <w:rFonts w:cs="Arial"/>
          </w:rPr>
          <w:t>delete</w:t>
        </w:r>
      </w:hyperlink>
      <w:r w:rsidR="0081662F">
        <w:t>d</w:t>
      </w:r>
      <w:r>
        <w:rPr>
          <w:rFonts w:cs="Arial"/>
        </w:rPr>
        <w:t xml:space="preserve"> and rebuil</w:t>
      </w:r>
      <w:r w:rsidR="0081662F">
        <w:rPr>
          <w:rFonts w:cs="Arial"/>
        </w:rPr>
        <w:t>t</w:t>
      </w:r>
      <w:r>
        <w:rPr>
          <w:rFonts w:cs="Arial"/>
        </w:rPr>
        <w:t xml:space="preserve"> or edit </w:t>
      </w:r>
      <w:r w:rsidR="009A057B">
        <w:rPr>
          <w:rFonts w:cs="Arial"/>
        </w:rPr>
        <w:t>an</w:t>
      </w:r>
      <w:r>
        <w:rPr>
          <w:rFonts w:cs="Arial"/>
        </w:rPr>
        <w:t xml:space="preserve"> existing account using the steps below. </w:t>
      </w:r>
    </w:p>
    <w:p w14:paraId="6B103802" w14:textId="77777777" w:rsidR="001B423D" w:rsidRPr="00E81647" w:rsidRDefault="001B423D" w:rsidP="006051B6">
      <w:pPr>
        <w:ind w:left="0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0"/>
        <w:gridCol w:w="8988"/>
      </w:tblGrid>
      <w:tr w:rsidR="00E81647" w14:paraId="1948E35B" w14:textId="77777777" w:rsidTr="00B72075">
        <w:trPr>
          <w:cantSplit/>
          <w:tblHeader/>
          <w:jc w:val="center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79188A5D" w14:textId="77777777" w:rsidR="00E81647" w:rsidRPr="0068769A" w:rsidRDefault="00E81647" w:rsidP="00FC1E27">
            <w:pPr>
              <w:pStyle w:val="Default"/>
              <w:spacing w:before="60" w:after="60"/>
              <w:jc w:val="center"/>
              <w:rPr>
                <w:b/>
                <w:color w:val="auto"/>
                <w:sz w:val="20"/>
                <w:szCs w:val="20"/>
              </w:rPr>
            </w:pPr>
            <w:r w:rsidRPr="0068769A">
              <w:rPr>
                <w:b/>
                <w:color w:val="auto"/>
                <w:sz w:val="20"/>
                <w:szCs w:val="20"/>
              </w:rPr>
              <w:lastRenderedPageBreak/>
              <w:t>Step</w:t>
            </w:r>
          </w:p>
        </w:tc>
        <w:tc>
          <w:tcPr>
            <w:tcW w:w="8988" w:type="dxa"/>
            <w:shd w:val="clear" w:color="auto" w:fill="D9D9D9" w:themeFill="background1" w:themeFillShade="D9"/>
            <w:vAlign w:val="center"/>
          </w:tcPr>
          <w:p w14:paraId="3D81027A" w14:textId="77777777" w:rsidR="00E81647" w:rsidRPr="0068769A" w:rsidRDefault="00E81647" w:rsidP="00FC1E27">
            <w:pPr>
              <w:pStyle w:val="Default"/>
              <w:spacing w:before="60" w:after="60"/>
              <w:jc w:val="center"/>
              <w:rPr>
                <w:b/>
                <w:color w:val="auto"/>
                <w:sz w:val="20"/>
                <w:szCs w:val="20"/>
              </w:rPr>
            </w:pPr>
            <w:r w:rsidRPr="0068769A">
              <w:rPr>
                <w:b/>
                <w:color w:val="auto"/>
                <w:sz w:val="20"/>
                <w:szCs w:val="20"/>
              </w:rPr>
              <w:t>Action</w:t>
            </w:r>
          </w:p>
        </w:tc>
      </w:tr>
      <w:tr w:rsidR="00E81647" w14:paraId="5F02A3DD" w14:textId="77777777" w:rsidTr="00B72075">
        <w:trPr>
          <w:cantSplit/>
          <w:trHeight w:val="4295"/>
          <w:jc w:val="center"/>
        </w:trPr>
        <w:tc>
          <w:tcPr>
            <w:tcW w:w="650" w:type="dxa"/>
          </w:tcPr>
          <w:p w14:paraId="1C46D627" w14:textId="77777777" w:rsidR="00E81647" w:rsidRPr="0068769A" w:rsidRDefault="00E81647" w:rsidP="00767EFD">
            <w:pPr>
              <w:pStyle w:val="Default"/>
              <w:numPr>
                <w:ilvl w:val="0"/>
                <w:numId w:val="19"/>
              </w:numPr>
              <w:spacing w:before="60" w:after="60"/>
              <w:contextualSpacing/>
              <w:jc w:val="center"/>
              <w:outlineLvl w:val="0"/>
              <w:rPr>
                <w:color w:val="auto"/>
                <w:sz w:val="20"/>
                <w:szCs w:val="20"/>
              </w:rPr>
            </w:pPr>
          </w:p>
        </w:tc>
        <w:tc>
          <w:tcPr>
            <w:tcW w:w="8988" w:type="dxa"/>
          </w:tcPr>
          <w:p w14:paraId="2B342922" w14:textId="15521C04" w:rsidR="0090671F" w:rsidRPr="0090671F" w:rsidRDefault="00767EFD" w:rsidP="00FC1E27">
            <w:pPr>
              <w:pStyle w:val="Default"/>
              <w:spacing w:before="60" w:after="6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Select </w:t>
            </w:r>
            <w:r w:rsidRPr="00B23DD9">
              <w:rPr>
                <w:b/>
                <w:bCs/>
                <w:color w:val="auto"/>
                <w:sz w:val="20"/>
                <w:szCs w:val="20"/>
              </w:rPr>
              <w:t>Configuration</w:t>
            </w:r>
            <w:r>
              <w:rPr>
                <w:color w:val="auto"/>
                <w:sz w:val="20"/>
                <w:szCs w:val="20"/>
              </w:rPr>
              <w:t xml:space="preserve"> </w:t>
            </w:r>
            <w:r w:rsidRPr="00B23DD9">
              <w:rPr>
                <w:b/>
                <w:bCs/>
                <w:color w:val="auto"/>
                <w:sz w:val="20"/>
                <w:szCs w:val="20"/>
              </w:rPr>
              <w:t>&gt;</w:t>
            </w:r>
            <w:r>
              <w:rPr>
                <w:color w:val="auto"/>
                <w:sz w:val="20"/>
                <w:szCs w:val="20"/>
              </w:rPr>
              <w:t xml:space="preserve"> </w:t>
            </w:r>
            <w:r w:rsidRPr="00B23DD9">
              <w:rPr>
                <w:b/>
                <w:bCs/>
                <w:color w:val="auto"/>
                <w:sz w:val="20"/>
                <w:szCs w:val="20"/>
              </w:rPr>
              <w:t>G.hn</w:t>
            </w:r>
            <w:r>
              <w:rPr>
                <w:color w:val="auto"/>
                <w:sz w:val="20"/>
                <w:szCs w:val="20"/>
              </w:rPr>
              <w:t xml:space="preserve"> </w:t>
            </w:r>
            <w:r w:rsidRPr="00B23DD9">
              <w:rPr>
                <w:b/>
                <w:bCs/>
                <w:color w:val="auto"/>
                <w:sz w:val="20"/>
                <w:szCs w:val="20"/>
              </w:rPr>
              <w:t>&gt;</w:t>
            </w:r>
            <w:r>
              <w:rPr>
                <w:color w:val="auto"/>
                <w:sz w:val="20"/>
                <w:szCs w:val="20"/>
              </w:rPr>
              <w:t xml:space="preserve"> </w:t>
            </w:r>
            <w:r w:rsidRPr="00B23DD9">
              <w:rPr>
                <w:b/>
                <w:bCs/>
                <w:color w:val="auto"/>
                <w:sz w:val="20"/>
                <w:szCs w:val="20"/>
              </w:rPr>
              <w:t>Subscribers</w:t>
            </w:r>
            <w:r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EC6EDF">
              <w:rPr>
                <w:color w:val="auto"/>
                <w:sz w:val="20"/>
                <w:szCs w:val="20"/>
              </w:rPr>
              <w:t>(left side menu).</w:t>
            </w:r>
          </w:p>
          <w:p w14:paraId="64926391" w14:textId="17B978A4" w:rsidR="0090671F" w:rsidRPr="00641DCB" w:rsidRDefault="009774AE" w:rsidP="00FC1E27">
            <w:pPr>
              <w:pStyle w:val="Default"/>
              <w:spacing w:before="60" w:after="6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13980C9" wp14:editId="5262BB79">
                  <wp:extent cx="5367130" cy="2728640"/>
                  <wp:effectExtent l="0" t="0" r="508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4111" cy="2823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1647" w:rsidRPr="0068769A" w14:paraId="0BE6E715" w14:textId="77777777" w:rsidTr="00B72075">
        <w:trPr>
          <w:cantSplit/>
          <w:jc w:val="center"/>
        </w:trPr>
        <w:tc>
          <w:tcPr>
            <w:tcW w:w="650" w:type="dxa"/>
          </w:tcPr>
          <w:p w14:paraId="03554E99" w14:textId="77777777" w:rsidR="00E81647" w:rsidRPr="0068769A" w:rsidRDefault="00E81647" w:rsidP="00767EFD">
            <w:pPr>
              <w:pStyle w:val="Default"/>
              <w:numPr>
                <w:ilvl w:val="0"/>
                <w:numId w:val="19"/>
              </w:numPr>
              <w:spacing w:before="60" w:after="60"/>
              <w:contextualSpacing/>
              <w:jc w:val="center"/>
              <w:outlineLvl w:val="0"/>
              <w:rPr>
                <w:color w:val="auto"/>
                <w:sz w:val="20"/>
                <w:szCs w:val="20"/>
              </w:rPr>
            </w:pPr>
          </w:p>
        </w:tc>
        <w:tc>
          <w:tcPr>
            <w:tcW w:w="8988" w:type="dxa"/>
          </w:tcPr>
          <w:p w14:paraId="4EA63E44" w14:textId="4F6EC82B" w:rsidR="00D411E9" w:rsidRDefault="009774AE" w:rsidP="00FC1E27">
            <w:pPr>
              <w:pStyle w:val="Default"/>
              <w:spacing w:before="60" w:after="6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Locate the </w:t>
            </w:r>
            <w:r w:rsidR="000F071E">
              <w:rPr>
                <w:color w:val="auto"/>
                <w:sz w:val="20"/>
                <w:szCs w:val="20"/>
              </w:rPr>
              <w:t xml:space="preserve">Customer </w:t>
            </w:r>
            <w:r>
              <w:rPr>
                <w:color w:val="auto"/>
                <w:sz w:val="20"/>
                <w:szCs w:val="20"/>
              </w:rPr>
              <w:t xml:space="preserve">DTN in the list of </w:t>
            </w:r>
            <w:r w:rsidR="000F071E" w:rsidRPr="00D411E9">
              <w:rPr>
                <w:b/>
                <w:bCs/>
                <w:color w:val="auto"/>
                <w:sz w:val="20"/>
                <w:szCs w:val="20"/>
              </w:rPr>
              <w:t>S</w:t>
            </w:r>
            <w:r w:rsidRPr="00D411E9">
              <w:rPr>
                <w:b/>
                <w:bCs/>
                <w:color w:val="auto"/>
                <w:sz w:val="20"/>
                <w:szCs w:val="20"/>
              </w:rPr>
              <w:t>ubscriber</w:t>
            </w:r>
            <w:r w:rsidR="000F071E" w:rsidRPr="00D411E9">
              <w:rPr>
                <w:b/>
                <w:bCs/>
                <w:color w:val="auto"/>
                <w:sz w:val="20"/>
                <w:szCs w:val="20"/>
              </w:rPr>
              <w:t xml:space="preserve"> Names</w:t>
            </w:r>
            <w:r w:rsidR="000F071E">
              <w:rPr>
                <w:color w:val="auto"/>
                <w:sz w:val="20"/>
                <w:szCs w:val="20"/>
              </w:rPr>
              <w:t xml:space="preserve"> and </w:t>
            </w:r>
            <w:r w:rsidR="006051B6">
              <w:rPr>
                <w:color w:val="auto"/>
                <w:sz w:val="20"/>
                <w:szCs w:val="20"/>
              </w:rPr>
              <w:t>select</w:t>
            </w:r>
            <w:r w:rsidR="000F071E">
              <w:rPr>
                <w:color w:val="auto"/>
                <w:sz w:val="20"/>
                <w:szCs w:val="20"/>
              </w:rPr>
              <w:t xml:space="preserve"> it</w:t>
            </w:r>
            <w:r w:rsidR="00E33043">
              <w:rPr>
                <w:color w:val="auto"/>
                <w:sz w:val="20"/>
                <w:szCs w:val="20"/>
              </w:rPr>
              <w:t xml:space="preserve"> to open</w:t>
            </w:r>
            <w:r w:rsidR="00163AF1">
              <w:rPr>
                <w:color w:val="auto"/>
                <w:sz w:val="20"/>
                <w:szCs w:val="20"/>
              </w:rPr>
              <w:t xml:space="preserve">. </w:t>
            </w:r>
          </w:p>
          <w:p w14:paraId="0D1B93A7" w14:textId="212EB6B2" w:rsidR="0090671F" w:rsidRDefault="00A41013" w:rsidP="00FC1E27">
            <w:pPr>
              <w:pStyle w:val="Default"/>
              <w:spacing w:before="60" w:after="6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(Example</w:t>
            </w:r>
            <w:r w:rsidR="0090671F">
              <w:rPr>
                <w:color w:val="auto"/>
                <w:sz w:val="20"/>
                <w:szCs w:val="20"/>
              </w:rPr>
              <w:t xml:space="preserve"> below, with </w:t>
            </w:r>
            <w:r w:rsidR="00E33043">
              <w:rPr>
                <w:color w:val="auto"/>
                <w:sz w:val="20"/>
                <w:szCs w:val="20"/>
              </w:rPr>
              <w:t>Test DTN</w:t>
            </w:r>
            <w:r>
              <w:rPr>
                <w:color w:val="auto"/>
                <w:sz w:val="20"/>
                <w:szCs w:val="20"/>
              </w:rPr>
              <w:t xml:space="preserve"> </w:t>
            </w:r>
            <w:r w:rsidR="003D4618">
              <w:rPr>
                <w:color w:val="auto"/>
                <w:sz w:val="20"/>
                <w:szCs w:val="20"/>
              </w:rPr>
              <w:t>9999999999)</w:t>
            </w:r>
            <w:r w:rsidR="00163AF1">
              <w:rPr>
                <w:color w:val="auto"/>
                <w:sz w:val="20"/>
                <w:szCs w:val="20"/>
              </w:rPr>
              <w:t xml:space="preserve">. </w:t>
            </w:r>
          </w:p>
          <w:p w14:paraId="7AB4F9FA" w14:textId="086B4EC4" w:rsidR="0090671F" w:rsidRPr="0068769A" w:rsidRDefault="00A41013" w:rsidP="00FC1E27">
            <w:pPr>
              <w:pStyle w:val="Default"/>
              <w:spacing w:before="60" w:after="60"/>
              <w:rPr>
                <w:color w:val="auto"/>
                <w:sz w:val="20"/>
                <w:szCs w:val="20"/>
              </w:rPr>
            </w:pPr>
            <w:r>
              <w:rPr>
                <w:noProof/>
              </w:rPr>
              <w:t xml:space="preserve">  </w:t>
            </w:r>
            <w:r w:rsidR="0090671F">
              <w:rPr>
                <w:noProof/>
              </w:rPr>
              <w:drawing>
                <wp:inline distT="0" distB="0" distL="0" distR="0" wp14:anchorId="13E90F55" wp14:editId="2EB8E7AF">
                  <wp:extent cx="5374640" cy="1746843"/>
                  <wp:effectExtent l="0" t="0" r="0" b="635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3881" cy="1788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1647" w:rsidRPr="0068769A" w14:paraId="2FCAD6C5" w14:textId="77777777" w:rsidTr="00B72075">
        <w:trPr>
          <w:cantSplit/>
          <w:jc w:val="center"/>
        </w:trPr>
        <w:tc>
          <w:tcPr>
            <w:tcW w:w="650" w:type="dxa"/>
          </w:tcPr>
          <w:p w14:paraId="343BD364" w14:textId="77777777" w:rsidR="00E81647" w:rsidRPr="0068769A" w:rsidRDefault="00E81647" w:rsidP="00767EFD">
            <w:pPr>
              <w:pStyle w:val="Default"/>
              <w:numPr>
                <w:ilvl w:val="0"/>
                <w:numId w:val="19"/>
              </w:numPr>
              <w:spacing w:before="60" w:after="60"/>
              <w:contextualSpacing/>
              <w:jc w:val="center"/>
              <w:outlineLvl w:val="0"/>
              <w:rPr>
                <w:color w:val="auto"/>
                <w:sz w:val="20"/>
                <w:szCs w:val="20"/>
              </w:rPr>
            </w:pPr>
          </w:p>
        </w:tc>
        <w:tc>
          <w:tcPr>
            <w:tcW w:w="8988" w:type="dxa"/>
          </w:tcPr>
          <w:p w14:paraId="164F4049" w14:textId="4948BAA8" w:rsidR="0053073D" w:rsidRDefault="00164F4F" w:rsidP="00FC1E27">
            <w:pPr>
              <w:pStyle w:val="Default"/>
              <w:spacing w:before="60" w:after="60"/>
              <w:rPr>
                <w:color w:val="auto"/>
                <w:sz w:val="20"/>
                <w:szCs w:val="20"/>
              </w:rPr>
            </w:pPr>
            <w:r w:rsidRPr="0053073D">
              <w:rPr>
                <w:b/>
                <w:bCs/>
                <w:color w:val="auto"/>
                <w:sz w:val="20"/>
                <w:szCs w:val="20"/>
              </w:rPr>
              <w:t>Edit Subscriber</w:t>
            </w:r>
            <w:r>
              <w:rPr>
                <w:color w:val="auto"/>
                <w:sz w:val="20"/>
                <w:szCs w:val="20"/>
              </w:rPr>
              <w:t xml:space="preserve"> </w:t>
            </w:r>
            <w:r w:rsidR="007A7940">
              <w:rPr>
                <w:color w:val="auto"/>
                <w:sz w:val="20"/>
                <w:szCs w:val="20"/>
              </w:rPr>
              <w:t xml:space="preserve">should </w:t>
            </w:r>
            <w:r>
              <w:rPr>
                <w:color w:val="auto"/>
                <w:sz w:val="20"/>
                <w:szCs w:val="20"/>
              </w:rPr>
              <w:t>open</w:t>
            </w:r>
            <w:r w:rsidR="007A7940">
              <w:rPr>
                <w:color w:val="auto"/>
                <w:sz w:val="20"/>
                <w:szCs w:val="20"/>
              </w:rPr>
              <w:t xml:space="preserve"> and allow </w:t>
            </w:r>
            <w:r w:rsidR="00767AFB">
              <w:rPr>
                <w:color w:val="auto"/>
                <w:sz w:val="20"/>
                <w:szCs w:val="20"/>
              </w:rPr>
              <w:t>update</w:t>
            </w:r>
            <w:r w:rsidR="0081662F">
              <w:rPr>
                <w:color w:val="auto"/>
                <w:sz w:val="20"/>
                <w:szCs w:val="20"/>
              </w:rPr>
              <w:t>s to</w:t>
            </w:r>
            <w:r w:rsidR="00767AFB">
              <w:rPr>
                <w:color w:val="auto"/>
                <w:sz w:val="20"/>
                <w:szCs w:val="20"/>
              </w:rPr>
              <w:t xml:space="preserve"> </w:t>
            </w:r>
            <w:r>
              <w:rPr>
                <w:color w:val="auto"/>
                <w:sz w:val="20"/>
                <w:szCs w:val="20"/>
              </w:rPr>
              <w:t>any of the fields</w:t>
            </w:r>
            <w:r w:rsidR="007A7940">
              <w:rPr>
                <w:color w:val="auto"/>
                <w:sz w:val="20"/>
                <w:szCs w:val="20"/>
              </w:rPr>
              <w:t xml:space="preserve"> displayed</w:t>
            </w:r>
            <w:r w:rsidR="0053073D">
              <w:rPr>
                <w:color w:val="auto"/>
                <w:sz w:val="20"/>
                <w:szCs w:val="20"/>
              </w:rPr>
              <w:t xml:space="preserve">, including: </w:t>
            </w:r>
          </w:p>
          <w:p w14:paraId="0E62092B" w14:textId="6DDA8C96" w:rsidR="00E81647" w:rsidRPr="00D975FF" w:rsidRDefault="007A7940" w:rsidP="007A7940">
            <w:pPr>
              <w:pStyle w:val="Default"/>
              <w:numPr>
                <w:ilvl w:val="0"/>
                <w:numId w:val="20"/>
              </w:numPr>
              <w:spacing w:before="60" w:after="60"/>
              <w:rPr>
                <w:b/>
                <w:bCs/>
                <w:color w:val="auto"/>
                <w:sz w:val="20"/>
                <w:szCs w:val="20"/>
              </w:rPr>
            </w:pPr>
            <w:r w:rsidRPr="00D975FF">
              <w:rPr>
                <w:b/>
                <w:bCs/>
                <w:color w:val="auto"/>
                <w:sz w:val="20"/>
                <w:szCs w:val="20"/>
              </w:rPr>
              <w:t>Customer DTN</w:t>
            </w:r>
          </w:p>
          <w:p w14:paraId="5AF458E4" w14:textId="6CECBCB8" w:rsidR="00A011D7" w:rsidRPr="00D975FF" w:rsidRDefault="007A7940" w:rsidP="00A011D7">
            <w:pPr>
              <w:pStyle w:val="Default"/>
              <w:numPr>
                <w:ilvl w:val="0"/>
                <w:numId w:val="20"/>
              </w:numPr>
              <w:spacing w:before="60" w:after="60"/>
              <w:rPr>
                <w:b/>
                <w:bCs/>
                <w:color w:val="auto"/>
                <w:sz w:val="20"/>
                <w:szCs w:val="20"/>
              </w:rPr>
            </w:pPr>
            <w:r w:rsidRPr="00D975FF">
              <w:rPr>
                <w:b/>
                <w:bCs/>
                <w:color w:val="auto"/>
                <w:sz w:val="20"/>
                <w:szCs w:val="20"/>
              </w:rPr>
              <w:t>Assigned Port</w:t>
            </w:r>
          </w:p>
          <w:p w14:paraId="5110D6F4" w14:textId="310A3BB0" w:rsidR="00A011D7" w:rsidRPr="00D975FF" w:rsidRDefault="00A011D7" w:rsidP="00A011D7">
            <w:pPr>
              <w:pStyle w:val="Default"/>
              <w:numPr>
                <w:ilvl w:val="0"/>
                <w:numId w:val="20"/>
              </w:numPr>
              <w:spacing w:before="60" w:after="60"/>
              <w:rPr>
                <w:b/>
                <w:bCs/>
                <w:color w:val="auto"/>
                <w:sz w:val="20"/>
                <w:szCs w:val="20"/>
              </w:rPr>
            </w:pPr>
            <w:r w:rsidRPr="00D975FF">
              <w:rPr>
                <w:b/>
                <w:bCs/>
                <w:color w:val="auto"/>
                <w:sz w:val="20"/>
                <w:szCs w:val="20"/>
              </w:rPr>
              <w:t>S-VLAN (VPI)</w:t>
            </w:r>
          </w:p>
          <w:p w14:paraId="3E5166BD" w14:textId="70A09358" w:rsidR="00A011D7" w:rsidRPr="00D975FF" w:rsidRDefault="00A011D7" w:rsidP="00A011D7">
            <w:pPr>
              <w:pStyle w:val="Default"/>
              <w:numPr>
                <w:ilvl w:val="0"/>
                <w:numId w:val="20"/>
              </w:numPr>
              <w:spacing w:before="60" w:after="60"/>
              <w:rPr>
                <w:b/>
                <w:bCs/>
                <w:color w:val="auto"/>
                <w:sz w:val="20"/>
                <w:szCs w:val="20"/>
              </w:rPr>
            </w:pPr>
            <w:r w:rsidRPr="00D975FF">
              <w:rPr>
                <w:b/>
                <w:bCs/>
                <w:color w:val="auto"/>
                <w:sz w:val="20"/>
                <w:szCs w:val="20"/>
              </w:rPr>
              <w:t>C-VLAN (VCI)</w:t>
            </w:r>
          </w:p>
          <w:p w14:paraId="5B4190F3" w14:textId="77EB5D02" w:rsidR="00A011D7" w:rsidRDefault="00A011D7" w:rsidP="00A011D7">
            <w:pPr>
              <w:pStyle w:val="Default"/>
              <w:numPr>
                <w:ilvl w:val="0"/>
                <w:numId w:val="20"/>
              </w:numPr>
              <w:spacing w:before="60" w:after="60"/>
              <w:rPr>
                <w:b/>
                <w:bCs/>
                <w:color w:val="auto"/>
                <w:sz w:val="20"/>
                <w:szCs w:val="20"/>
              </w:rPr>
            </w:pPr>
            <w:r w:rsidRPr="00D975FF">
              <w:rPr>
                <w:b/>
                <w:bCs/>
                <w:color w:val="auto"/>
                <w:sz w:val="20"/>
                <w:szCs w:val="20"/>
              </w:rPr>
              <w:t>Provisioned Speed</w:t>
            </w:r>
          </w:p>
          <w:p w14:paraId="1B5C04D9" w14:textId="5CB847DB" w:rsidR="00D975FF" w:rsidRPr="00D975FF" w:rsidRDefault="00D975FF" w:rsidP="00A011D7">
            <w:pPr>
              <w:pStyle w:val="Default"/>
              <w:numPr>
                <w:ilvl w:val="0"/>
                <w:numId w:val="20"/>
              </w:numPr>
              <w:spacing w:before="60" w:after="60"/>
              <w:rPr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201 Tagging (Remapped VID</w:t>
            </w:r>
            <w:r w:rsidR="0053073D">
              <w:rPr>
                <w:b/>
                <w:bCs/>
                <w:color w:val="auto"/>
                <w:sz w:val="20"/>
                <w:szCs w:val="20"/>
              </w:rPr>
              <w:t xml:space="preserve"> &amp; Tagged VLAN) </w:t>
            </w:r>
          </w:p>
          <w:p w14:paraId="7C786BE1" w14:textId="054B16D7" w:rsidR="00D20A13" w:rsidRDefault="00D20A13" w:rsidP="00FC1E27">
            <w:pPr>
              <w:pStyle w:val="Default"/>
              <w:spacing w:before="60" w:after="60"/>
              <w:rPr>
                <w:color w:val="auto"/>
                <w:sz w:val="20"/>
                <w:szCs w:val="20"/>
              </w:rPr>
            </w:pPr>
          </w:p>
          <w:p w14:paraId="2CB7EDEE" w14:textId="763472C3" w:rsidR="00767AFB" w:rsidRDefault="00B72075" w:rsidP="00FC1E27">
            <w:pPr>
              <w:pStyle w:val="Default"/>
              <w:spacing w:before="60" w:after="6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Make </w:t>
            </w:r>
            <w:r w:rsidR="00294DD0">
              <w:rPr>
                <w:color w:val="auto"/>
                <w:sz w:val="20"/>
                <w:szCs w:val="20"/>
              </w:rPr>
              <w:t>any</w:t>
            </w:r>
            <w:r>
              <w:rPr>
                <w:color w:val="auto"/>
                <w:sz w:val="20"/>
                <w:szCs w:val="20"/>
              </w:rPr>
              <w:t xml:space="preserve"> </w:t>
            </w:r>
            <w:r w:rsidR="005A0D38">
              <w:rPr>
                <w:color w:val="auto"/>
                <w:sz w:val="20"/>
                <w:szCs w:val="20"/>
              </w:rPr>
              <w:t>necessary changes</w:t>
            </w:r>
            <w:r>
              <w:rPr>
                <w:color w:val="auto"/>
                <w:sz w:val="20"/>
                <w:szCs w:val="20"/>
              </w:rPr>
              <w:t xml:space="preserve"> and select </w:t>
            </w:r>
            <w:r w:rsidRPr="00B72075">
              <w:rPr>
                <w:b/>
                <w:bCs/>
                <w:color w:val="auto"/>
                <w:sz w:val="20"/>
                <w:szCs w:val="20"/>
              </w:rPr>
              <w:t>Save</w:t>
            </w:r>
            <w:r>
              <w:rPr>
                <w:color w:val="auto"/>
                <w:sz w:val="20"/>
                <w:szCs w:val="20"/>
              </w:rPr>
              <w:t xml:space="preserve">. </w:t>
            </w:r>
          </w:p>
          <w:p w14:paraId="42C12296" w14:textId="127C5DFA" w:rsidR="00294DD0" w:rsidRPr="00A16834" w:rsidRDefault="00D20A13" w:rsidP="00A16834">
            <w:pPr>
              <w:pStyle w:val="Default"/>
              <w:spacing w:before="60" w:after="60"/>
              <w:rPr>
                <w:noProof/>
              </w:rPr>
            </w:pPr>
            <w:r>
              <w:rPr>
                <w:noProof/>
              </w:rPr>
              <w:t xml:space="preserve">   </w:t>
            </w:r>
            <w:r w:rsidR="00294DD0">
              <w:rPr>
                <w:noProof/>
              </w:rPr>
              <w:t xml:space="preserve">         </w:t>
            </w:r>
            <w:r w:rsidR="002C7E0B">
              <w:rPr>
                <w:noProof/>
              </w:rPr>
              <w:t xml:space="preserve">  </w:t>
            </w:r>
            <w:r>
              <w:rPr>
                <w:noProof/>
              </w:rPr>
              <w:drawing>
                <wp:inline distT="0" distB="0" distL="0" distR="0" wp14:anchorId="3C2C21A4" wp14:editId="32B90B1B">
                  <wp:extent cx="4359597" cy="2623931"/>
                  <wp:effectExtent l="0" t="0" r="3175" b="508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"/>
                          <a:srcRect b="3813"/>
                          <a:stretch/>
                        </pic:blipFill>
                        <pic:spPr bwMode="auto">
                          <a:xfrm>
                            <a:off x="0" y="0"/>
                            <a:ext cx="4438475" cy="26714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6297718" w14:textId="4C73C203" w:rsidR="00294DD0" w:rsidRPr="00294DD0" w:rsidRDefault="00B72075" w:rsidP="00FC1E27">
            <w:pPr>
              <w:pStyle w:val="Default"/>
              <w:spacing w:before="60" w:after="60"/>
              <w:rPr>
                <w:noProof/>
                <w:sz w:val="20"/>
                <w:szCs w:val="20"/>
              </w:rPr>
            </w:pPr>
            <w:r w:rsidRPr="00B72075">
              <w:rPr>
                <w:b/>
                <w:bCs/>
                <w:noProof/>
                <w:color w:val="C00000"/>
                <w:sz w:val="20"/>
                <w:szCs w:val="20"/>
              </w:rPr>
              <w:t>TIP!!</w:t>
            </w:r>
            <w:r w:rsidRPr="00B72075">
              <w:rPr>
                <w:noProof/>
                <w:color w:val="C00000"/>
                <w:sz w:val="20"/>
                <w:szCs w:val="20"/>
              </w:rPr>
              <w:t xml:space="preserve"> </w:t>
            </w:r>
            <w:r w:rsidR="0081662F">
              <w:rPr>
                <w:noProof/>
                <w:sz w:val="20"/>
                <w:szCs w:val="20"/>
              </w:rPr>
              <w:t>The</w:t>
            </w:r>
            <w:r>
              <w:rPr>
                <w:noProof/>
                <w:sz w:val="20"/>
                <w:szCs w:val="20"/>
              </w:rPr>
              <w:t xml:space="preserve"> Subscriber </w:t>
            </w:r>
            <w:r w:rsidR="0081662F">
              <w:rPr>
                <w:noProof/>
                <w:sz w:val="20"/>
                <w:szCs w:val="20"/>
              </w:rPr>
              <w:t xml:space="preserve">can be deleted </w:t>
            </w:r>
            <w:r>
              <w:rPr>
                <w:noProof/>
                <w:sz w:val="20"/>
                <w:szCs w:val="20"/>
              </w:rPr>
              <w:t xml:space="preserve">using the same steps! </w:t>
            </w:r>
            <w:r w:rsidRPr="00B72075">
              <w:rPr>
                <w:noProof/>
                <w:sz w:val="20"/>
                <w:szCs w:val="20"/>
              </w:rPr>
              <w:t xml:space="preserve"> </w:t>
            </w:r>
          </w:p>
        </w:tc>
      </w:tr>
    </w:tbl>
    <w:p w14:paraId="19E43732" w14:textId="77777777" w:rsidR="00415E13" w:rsidRPr="00415E13" w:rsidRDefault="00415E13" w:rsidP="00415E13"/>
    <w:p w14:paraId="7346DF5B" w14:textId="77777777" w:rsidR="00415E13" w:rsidRPr="00294DD0" w:rsidRDefault="00415E13" w:rsidP="00294DD0"/>
    <w:p w14:paraId="44E85991" w14:textId="50ECAEC5" w:rsidR="002970F1" w:rsidRPr="002970F1" w:rsidRDefault="00933F83" w:rsidP="0081662F">
      <w:pPr>
        <w:pStyle w:val="Heading1"/>
      </w:pPr>
      <w:bookmarkStart w:id="11" w:name="_Toc214541239"/>
      <w:r>
        <w:t>View VLANS</w:t>
      </w:r>
      <w:bookmarkEnd w:id="11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0"/>
        <w:gridCol w:w="8926"/>
      </w:tblGrid>
      <w:tr w:rsidR="00E81647" w14:paraId="6FDFC624" w14:textId="77777777" w:rsidTr="00FC1E27">
        <w:trPr>
          <w:cantSplit/>
          <w:tblHeader/>
          <w:jc w:val="center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4654BBC0" w14:textId="77777777" w:rsidR="00E81647" w:rsidRPr="0068769A" w:rsidRDefault="00E81647" w:rsidP="00FC1E27">
            <w:pPr>
              <w:pStyle w:val="Default"/>
              <w:spacing w:before="60" w:after="60"/>
              <w:jc w:val="center"/>
              <w:rPr>
                <w:b/>
                <w:color w:val="auto"/>
                <w:sz w:val="20"/>
                <w:szCs w:val="20"/>
              </w:rPr>
            </w:pPr>
            <w:r w:rsidRPr="0068769A">
              <w:rPr>
                <w:b/>
                <w:color w:val="auto"/>
                <w:sz w:val="20"/>
                <w:szCs w:val="20"/>
              </w:rPr>
              <w:t>Step</w:t>
            </w:r>
          </w:p>
        </w:tc>
        <w:tc>
          <w:tcPr>
            <w:tcW w:w="8926" w:type="dxa"/>
            <w:shd w:val="clear" w:color="auto" w:fill="D9D9D9" w:themeFill="background1" w:themeFillShade="D9"/>
            <w:vAlign w:val="center"/>
          </w:tcPr>
          <w:p w14:paraId="3BB37D6E" w14:textId="77777777" w:rsidR="00E81647" w:rsidRPr="0068769A" w:rsidRDefault="00E81647" w:rsidP="00FC1E27">
            <w:pPr>
              <w:pStyle w:val="Default"/>
              <w:spacing w:before="60" w:after="60"/>
              <w:jc w:val="center"/>
              <w:rPr>
                <w:b/>
                <w:color w:val="auto"/>
                <w:sz w:val="20"/>
                <w:szCs w:val="20"/>
              </w:rPr>
            </w:pPr>
            <w:r w:rsidRPr="0068769A">
              <w:rPr>
                <w:b/>
                <w:color w:val="auto"/>
                <w:sz w:val="20"/>
                <w:szCs w:val="20"/>
              </w:rPr>
              <w:t>Action</w:t>
            </w:r>
          </w:p>
        </w:tc>
      </w:tr>
      <w:tr w:rsidR="00E81647" w14:paraId="74C9D18C" w14:textId="77777777" w:rsidTr="00FC1E27">
        <w:trPr>
          <w:cantSplit/>
          <w:jc w:val="center"/>
        </w:trPr>
        <w:tc>
          <w:tcPr>
            <w:tcW w:w="650" w:type="dxa"/>
          </w:tcPr>
          <w:p w14:paraId="76C14378" w14:textId="77777777" w:rsidR="00E81647" w:rsidRPr="0068769A" w:rsidRDefault="00E81647" w:rsidP="00C34D21">
            <w:pPr>
              <w:pStyle w:val="Default"/>
              <w:numPr>
                <w:ilvl w:val="0"/>
                <w:numId w:val="14"/>
              </w:numPr>
              <w:spacing w:before="60" w:after="60"/>
              <w:contextualSpacing/>
              <w:jc w:val="center"/>
              <w:outlineLvl w:val="0"/>
              <w:rPr>
                <w:color w:val="auto"/>
                <w:sz w:val="20"/>
                <w:szCs w:val="20"/>
              </w:rPr>
            </w:pPr>
          </w:p>
        </w:tc>
        <w:tc>
          <w:tcPr>
            <w:tcW w:w="8926" w:type="dxa"/>
          </w:tcPr>
          <w:p w14:paraId="3A6DA074" w14:textId="77777777" w:rsidR="00294DD0" w:rsidRDefault="00294DD0" w:rsidP="00294DD0">
            <w:pPr>
              <w:pStyle w:val="Default"/>
              <w:spacing w:before="60" w:after="6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Select </w:t>
            </w:r>
            <w:r w:rsidRPr="00B23DD9">
              <w:rPr>
                <w:b/>
                <w:bCs/>
                <w:color w:val="auto"/>
                <w:sz w:val="20"/>
                <w:szCs w:val="20"/>
              </w:rPr>
              <w:t>Configuration</w:t>
            </w:r>
            <w:r>
              <w:rPr>
                <w:color w:val="auto"/>
                <w:sz w:val="20"/>
                <w:szCs w:val="20"/>
              </w:rPr>
              <w:t xml:space="preserve"> </w:t>
            </w:r>
            <w:r w:rsidRPr="00B23DD9">
              <w:rPr>
                <w:b/>
                <w:bCs/>
                <w:color w:val="auto"/>
                <w:sz w:val="20"/>
                <w:szCs w:val="20"/>
              </w:rPr>
              <w:t>&gt;</w:t>
            </w:r>
            <w:r>
              <w:rPr>
                <w:color w:val="auto"/>
                <w:sz w:val="20"/>
                <w:szCs w:val="20"/>
              </w:rPr>
              <w:t xml:space="preserve"> </w:t>
            </w:r>
            <w:r w:rsidRPr="00B23DD9">
              <w:rPr>
                <w:b/>
                <w:bCs/>
                <w:color w:val="auto"/>
                <w:sz w:val="20"/>
                <w:szCs w:val="20"/>
              </w:rPr>
              <w:t>G.hn</w:t>
            </w:r>
            <w:r>
              <w:rPr>
                <w:color w:val="auto"/>
                <w:sz w:val="20"/>
                <w:szCs w:val="20"/>
              </w:rPr>
              <w:t xml:space="preserve"> </w:t>
            </w:r>
            <w:r w:rsidRPr="00B23DD9">
              <w:rPr>
                <w:b/>
                <w:bCs/>
                <w:color w:val="auto"/>
                <w:sz w:val="20"/>
                <w:szCs w:val="20"/>
              </w:rPr>
              <w:t>&gt;</w:t>
            </w:r>
            <w:r>
              <w:rPr>
                <w:color w:val="auto"/>
                <w:sz w:val="20"/>
                <w:szCs w:val="20"/>
              </w:rPr>
              <w:t xml:space="preserve"> </w:t>
            </w:r>
            <w:r w:rsidRPr="00B23DD9">
              <w:rPr>
                <w:b/>
                <w:bCs/>
                <w:color w:val="auto"/>
                <w:sz w:val="20"/>
                <w:szCs w:val="20"/>
              </w:rPr>
              <w:t>Subscribers</w:t>
            </w:r>
            <w:r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EC6EDF">
              <w:rPr>
                <w:color w:val="auto"/>
                <w:sz w:val="20"/>
                <w:szCs w:val="20"/>
              </w:rPr>
              <w:t>(left side menu).</w:t>
            </w:r>
          </w:p>
          <w:p w14:paraId="6F463E1D" w14:textId="06A5985F" w:rsidR="00415E13" w:rsidRPr="00243356" w:rsidRDefault="00243356" w:rsidP="00FC1E27">
            <w:pPr>
              <w:pStyle w:val="Default"/>
              <w:spacing w:before="60" w:after="60"/>
              <w:rPr>
                <w:b/>
                <w:bCs/>
                <w:color w:val="auto"/>
                <w:sz w:val="20"/>
                <w:szCs w:val="20"/>
              </w:rPr>
            </w:pPr>
            <w:r>
              <w:rPr>
                <w:noProof/>
              </w:rPr>
              <w:t xml:space="preserve">                                </w:t>
            </w:r>
            <w:r w:rsidR="002C7E0B">
              <w:rPr>
                <w:noProof/>
              </w:rPr>
              <w:t xml:space="preserve">       </w:t>
            </w:r>
            <w:r w:rsidR="002C7E0B">
              <w:rPr>
                <w:noProof/>
              </w:rPr>
              <w:drawing>
                <wp:inline distT="0" distB="0" distL="0" distR="0" wp14:anchorId="1550502B" wp14:editId="15690E4D">
                  <wp:extent cx="1194179" cy="1062803"/>
                  <wp:effectExtent l="0" t="0" r="6350" b="4445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3675" cy="1080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1647" w:rsidRPr="0068769A" w14:paraId="6FBB6370" w14:textId="77777777" w:rsidTr="00FC1E27">
        <w:trPr>
          <w:cantSplit/>
          <w:jc w:val="center"/>
        </w:trPr>
        <w:tc>
          <w:tcPr>
            <w:tcW w:w="650" w:type="dxa"/>
          </w:tcPr>
          <w:p w14:paraId="7D78E12A" w14:textId="77777777" w:rsidR="00E81647" w:rsidRPr="0068769A" w:rsidRDefault="00E81647" w:rsidP="00C34D21">
            <w:pPr>
              <w:pStyle w:val="Default"/>
              <w:numPr>
                <w:ilvl w:val="0"/>
                <w:numId w:val="14"/>
              </w:numPr>
              <w:spacing w:before="60" w:after="60"/>
              <w:contextualSpacing/>
              <w:jc w:val="center"/>
              <w:outlineLvl w:val="0"/>
              <w:rPr>
                <w:color w:val="auto"/>
                <w:sz w:val="20"/>
                <w:szCs w:val="20"/>
              </w:rPr>
            </w:pPr>
          </w:p>
        </w:tc>
        <w:tc>
          <w:tcPr>
            <w:tcW w:w="8926" w:type="dxa"/>
          </w:tcPr>
          <w:p w14:paraId="31531021" w14:textId="22F98C1E" w:rsidR="00415E13" w:rsidRPr="00415E13" w:rsidRDefault="00415E13" w:rsidP="00FC1E27">
            <w:pPr>
              <w:pStyle w:val="Default"/>
              <w:spacing w:before="60" w:after="60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All provisioned C-VLANs (VCIs) will be listed in the C-VLAN column.  </w:t>
            </w:r>
            <w:r w:rsidR="000D0654">
              <w:rPr>
                <w:noProof/>
                <w:sz w:val="20"/>
                <w:szCs w:val="20"/>
              </w:rPr>
              <w:t xml:space="preserve"> </w:t>
            </w:r>
          </w:p>
          <w:p w14:paraId="21630B76" w14:textId="19284242" w:rsidR="00EE6648" w:rsidRPr="0068769A" w:rsidRDefault="00415E13" w:rsidP="00FC1E27">
            <w:pPr>
              <w:pStyle w:val="Default"/>
              <w:spacing w:before="60" w:after="60"/>
              <w:rPr>
                <w:color w:val="auto"/>
                <w:sz w:val="20"/>
                <w:szCs w:val="20"/>
              </w:rPr>
            </w:pPr>
            <w:r>
              <w:rPr>
                <w:noProof/>
              </w:rPr>
              <w:t xml:space="preserve"> </w:t>
            </w:r>
            <w:r w:rsidR="00E71F6A">
              <w:rPr>
                <w:noProof/>
              </w:rPr>
              <w:t xml:space="preserve">  </w:t>
            </w:r>
            <w:r>
              <w:rPr>
                <w:noProof/>
              </w:rPr>
              <w:drawing>
                <wp:inline distT="0" distB="0" distL="0" distR="0" wp14:anchorId="470DF189" wp14:editId="5354B0CD">
                  <wp:extent cx="5318464" cy="1459585"/>
                  <wp:effectExtent l="0" t="0" r="0" b="762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5676" cy="1469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448990" w14:textId="77777777" w:rsidR="003000B2" w:rsidRDefault="003000B2" w:rsidP="00C26175">
      <w:pPr>
        <w:spacing w:after="240"/>
        <w:ind w:left="0"/>
        <w:rPr>
          <w:rFonts w:cs="Arial"/>
        </w:rPr>
      </w:pPr>
    </w:p>
    <w:p w14:paraId="07563109" w14:textId="0D81388E" w:rsidR="003F413E" w:rsidRDefault="00B37AE0" w:rsidP="00380588">
      <w:pPr>
        <w:pStyle w:val="Heading1"/>
      </w:pPr>
      <w:bookmarkStart w:id="12" w:name="_Toc214541240"/>
      <w:r>
        <w:t>Troubleshooting</w:t>
      </w:r>
      <w:bookmarkEnd w:id="12"/>
      <w:r>
        <w:t xml:space="preserve"> </w:t>
      </w:r>
    </w:p>
    <w:p w14:paraId="046A5DAF" w14:textId="3A982021" w:rsidR="00C42860" w:rsidRDefault="00762724" w:rsidP="008B29D2">
      <w:pPr>
        <w:ind w:left="0"/>
      </w:pPr>
      <w:r>
        <w:t xml:space="preserve">When </w:t>
      </w:r>
      <w:r w:rsidR="00C67C3F">
        <w:t xml:space="preserve">there are issues of no </w:t>
      </w:r>
      <w:r>
        <w:t xml:space="preserve">PING or incorrect speeds, always verify the port is provisioned correctly and an IMPROV account is setup for the DTN </w:t>
      </w:r>
      <w:r w:rsidR="00D80397">
        <w:t xml:space="preserve">using the </w:t>
      </w:r>
      <w:r>
        <w:t xml:space="preserve">correct </w:t>
      </w:r>
      <w:r w:rsidR="00A50EE7">
        <w:t>VLANs and speed</w:t>
      </w:r>
      <w:r w:rsidR="00163AF1">
        <w:t xml:space="preserve">. </w:t>
      </w:r>
      <w:r w:rsidR="003702EA">
        <w:t>S</w:t>
      </w:r>
      <w:r w:rsidR="00A50EE7">
        <w:t>ee</w:t>
      </w:r>
      <w:r w:rsidR="003702EA">
        <w:t xml:space="preserve"> </w:t>
      </w:r>
      <w:hyperlink w:anchor="_View_Subscriber_Service" w:history="1">
        <w:r w:rsidR="003702EA" w:rsidRPr="003702EA">
          <w:rPr>
            <w:rStyle w:val="Hyperlink"/>
          </w:rPr>
          <w:t>View</w:t>
        </w:r>
      </w:hyperlink>
      <w:r w:rsidR="003702EA">
        <w:t xml:space="preserve"> or </w:t>
      </w:r>
      <w:hyperlink w:anchor="_Create_Subscriber_Service" w:history="1">
        <w:r w:rsidR="003702EA" w:rsidRPr="003702EA">
          <w:rPr>
            <w:rStyle w:val="Hyperlink"/>
          </w:rPr>
          <w:t>Create</w:t>
        </w:r>
      </w:hyperlink>
      <w:r w:rsidR="003702EA">
        <w:t xml:space="preserve"> </w:t>
      </w:r>
      <w:r w:rsidR="0029788A">
        <w:t>for steps on reviewing or creatin</w:t>
      </w:r>
      <w:r w:rsidR="00E10FA1">
        <w:t xml:space="preserve">g </w:t>
      </w:r>
      <w:r w:rsidR="00681290">
        <w:t>subscriber accounts</w:t>
      </w:r>
      <w:r w:rsidR="00163AF1">
        <w:t xml:space="preserve">. </w:t>
      </w:r>
      <w:r w:rsidR="00681290">
        <w:t xml:space="preserve">If </w:t>
      </w:r>
      <w:r w:rsidR="007A7295">
        <w:t>provisioning is correct, and the steps below do not resolve</w:t>
      </w:r>
      <w:r w:rsidR="006040BD">
        <w:t xml:space="preserve"> </w:t>
      </w:r>
      <w:r w:rsidR="0081662F">
        <w:t>the</w:t>
      </w:r>
      <w:r w:rsidR="007A7295">
        <w:t xml:space="preserve"> issue, ask </w:t>
      </w:r>
      <w:r w:rsidR="0099166F">
        <w:t xml:space="preserve">the </w:t>
      </w:r>
      <w:r w:rsidR="007A7295">
        <w:t xml:space="preserve">Technician to </w:t>
      </w:r>
      <w:r w:rsidR="00291193">
        <w:t xml:space="preserve">try a new Bridge modem </w:t>
      </w:r>
      <w:r w:rsidR="006040BD">
        <w:t>&amp;</w:t>
      </w:r>
      <w:r w:rsidR="00291193">
        <w:t xml:space="preserve"> gateway, or </w:t>
      </w:r>
      <w:r w:rsidR="006040BD">
        <w:t>move to a new port</w:t>
      </w:r>
      <w:r w:rsidR="00163AF1">
        <w:t xml:space="preserve">. </w:t>
      </w:r>
    </w:p>
    <w:p w14:paraId="0C666877" w14:textId="77777777" w:rsidR="0083454D" w:rsidRPr="00C42860" w:rsidRDefault="0083454D" w:rsidP="006051B6">
      <w:pPr>
        <w:ind w:left="0"/>
      </w:pPr>
    </w:p>
    <w:p w14:paraId="7F59D4B9" w14:textId="7DB3110A" w:rsidR="00B37AE0" w:rsidRPr="0081662F" w:rsidRDefault="00C42860" w:rsidP="0081662F">
      <w:pPr>
        <w:pStyle w:val="Heading2"/>
        <w:rPr>
          <w:b/>
          <w:bCs/>
        </w:rPr>
      </w:pPr>
      <w:bookmarkStart w:id="13" w:name="_Toc214541241"/>
      <w:r w:rsidRPr="00C42860">
        <w:rPr>
          <w:b/>
          <w:bCs/>
        </w:rPr>
        <w:t>DHCP</w:t>
      </w:r>
      <w:bookmarkEnd w:id="13"/>
    </w:p>
    <w:tbl>
      <w:tblPr>
        <w:tblW w:w="102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8"/>
        <w:gridCol w:w="9567"/>
      </w:tblGrid>
      <w:tr w:rsidR="00B72075" w14:paraId="10082683" w14:textId="77777777" w:rsidTr="004D6526">
        <w:trPr>
          <w:cantSplit/>
          <w:trHeight w:val="372"/>
          <w:tblHeader/>
          <w:jc w:val="center"/>
        </w:trPr>
        <w:tc>
          <w:tcPr>
            <w:tcW w:w="688" w:type="dxa"/>
            <w:shd w:val="clear" w:color="auto" w:fill="D9D9D9" w:themeFill="background1" w:themeFillShade="D9"/>
            <w:vAlign w:val="center"/>
          </w:tcPr>
          <w:p w14:paraId="0CA2B54A" w14:textId="77777777" w:rsidR="00B72075" w:rsidRPr="0068769A" w:rsidRDefault="00B72075" w:rsidP="006D45A1">
            <w:pPr>
              <w:pStyle w:val="Default"/>
              <w:spacing w:before="60" w:after="60"/>
              <w:jc w:val="center"/>
              <w:rPr>
                <w:b/>
                <w:color w:val="auto"/>
                <w:sz w:val="20"/>
                <w:szCs w:val="20"/>
              </w:rPr>
            </w:pPr>
            <w:r w:rsidRPr="0068769A">
              <w:rPr>
                <w:b/>
                <w:color w:val="auto"/>
                <w:sz w:val="20"/>
                <w:szCs w:val="20"/>
              </w:rPr>
              <w:t>Step</w:t>
            </w:r>
          </w:p>
        </w:tc>
        <w:tc>
          <w:tcPr>
            <w:tcW w:w="9567" w:type="dxa"/>
            <w:shd w:val="clear" w:color="auto" w:fill="D9D9D9" w:themeFill="background1" w:themeFillShade="D9"/>
            <w:vAlign w:val="center"/>
          </w:tcPr>
          <w:p w14:paraId="5911842A" w14:textId="77777777" w:rsidR="00B72075" w:rsidRPr="0068769A" w:rsidRDefault="00B72075" w:rsidP="006D45A1">
            <w:pPr>
              <w:pStyle w:val="Default"/>
              <w:spacing w:before="60" w:after="60"/>
              <w:jc w:val="center"/>
              <w:rPr>
                <w:b/>
                <w:color w:val="auto"/>
                <w:sz w:val="20"/>
                <w:szCs w:val="20"/>
              </w:rPr>
            </w:pPr>
            <w:r w:rsidRPr="0068769A">
              <w:rPr>
                <w:b/>
                <w:color w:val="auto"/>
                <w:sz w:val="20"/>
                <w:szCs w:val="20"/>
              </w:rPr>
              <w:t>Action</w:t>
            </w:r>
          </w:p>
        </w:tc>
      </w:tr>
      <w:tr w:rsidR="00641DCB" w14:paraId="177C3D60" w14:textId="77777777" w:rsidTr="0081662F">
        <w:trPr>
          <w:cantSplit/>
          <w:trHeight w:val="4464"/>
          <w:jc w:val="center"/>
        </w:trPr>
        <w:tc>
          <w:tcPr>
            <w:tcW w:w="688" w:type="dxa"/>
          </w:tcPr>
          <w:p w14:paraId="30A30E0B" w14:textId="77777777" w:rsidR="00641DCB" w:rsidRPr="0068769A" w:rsidRDefault="00641DCB" w:rsidP="00641DCB">
            <w:pPr>
              <w:pStyle w:val="Default"/>
              <w:numPr>
                <w:ilvl w:val="0"/>
                <w:numId w:val="21"/>
              </w:numPr>
              <w:spacing w:before="60" w:after="60"/>
              <w:contextualSpacing/>
              <w:jc w:val="center"/>
              <w:outlineLvl w:val="0"/>
              <w:rPr>
                <w:color w:val="auto"/>
                <w:sz w:val="20"/>
                <w:szCs w:val="20"/>
              </w:rPr>
            </w:pPr>
          </w:p>
        </w:tc>
        <w:tc>
          <w:tcPr>
            <w:tcW w:w="9567" w:type="dxa"/>
          </w:tcPr>
          <w:p w14:paraId="14F783B5" w14:textId="77777777" w:rsidR="00641DCB" w:rsidRDefault="00641DCB" w:rsidP="00641DCB">
            <w:pPr>
              <w:pStyle w:val="Default"/>
              <w:spacing w:before="60" w:after="60"/>
              <w:rPr>
                <w:color w:val="auto"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Verify a subscriber is pulling an IP Address using the </w:t>
            </w:r>
            <w:r w:rsidRPr="007E124B">
              <w:rPr>
                <w:b/>
                <w:bCs/>
                <w:noProof/>
                <w:sz w:val="20"/>
                <w:szCs w:val="20"/>
              </w:rPr>
              <w:t>DHCP Snopping Table</w:t>
            </w:r>
            <w:r>
              <w:rPr>
                <w:noProof/>
                <w:sz w:val="20"/>
                <w:szCs w:val="20"/>
              </w:rPr>
              <w:t xml:space="preserve"> located under Monitor:</w:t>
            </w:r>
          </w:p>
          <w:p w14:paraId="768466B4" w14:textId="77777777" w:rsidR="00641DCB" w:rsidRDefault="00641DCB" w:rsidP="00641DCB">
            <w:pPr>
              <w:pStyle w:val="Default"/>
              <w:spacing w:before="60" w:after="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Monitor </w:t>
            </w:r>
            <w:r w:rsidRPr="006F4522">
              <w:rPr>
                <w:b/>
                <w:bCs/>
                <w:sz w:val="20"/>
                <w:szCs w:val="20"/>
              </w:rPr>
              <w:t xml:space="preserve">&gt; </w:t>
            </w:r>
            <w:r>
              <w:rPr>
                <w:b/>
                <w:bCs/>
                <w:sz w:val="20"/>
                <w:szCs w:val="20"/>
              </w:rPr>
              <w:t xml:space="preserve">DHCP </w:t>
            </w:r>
            <w:r w:rsidRPr="006F4522">
              <w:rPr>
                <w:b/>
                <w:bCs/>
                <w:sz w:val="20"/>
                <w:szCs w:val="20"/>
              </w:rPr>
              <w:t xml:space="preserve">&gt; </w:t>
            </w:r>
            <w:r>
              <w:rPr>
                <w:b/>
                <w:bCs/>
                <w:sz w:val="20"/>
                <w:szCs w:val="20"/>
              </w:rPr>
              <w:t xml:space="preserve">Snooping Table  </w:t>
            </w:r>
          </w:p>
          <w:p w14:paraId="7A5E875F" w14:textId="3B95A93A" w:rsidR="00641DCB" w:rsidRDefault="00641DCB" w:rsidP="00641DCB">
            <w:pPr>
              <w:pStyle w:val="Default"/>
              <w:spacing w:before="60" w:after="60"/>
              <w:rPr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789E81D" wp14:editId="4D93D2C5">
                  <wp:extent cx="5786328" cy="2258170"/>
                  <wp:effectExtent l="0" t="0" r="5080" b="889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9"/>
                          <a:srcRect t="2155" r="802" b="-1"/>
                          <a:stretch/>
                        </pic:blipFill>
                        <pic:spPr bwMode="auto">
                          <a:xfrm>
                            <a:off x="0" y="0"/>
                            <a:ext cx="5858842" cy="2286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7CF230" w14:textId="77777777" w:rsidR="00641DCB" w:rsidRPr="00641DCB" w:rsidRDefault="00641DCB" w:rsidP="00641DCB"/>
    <w:p w14:paraId="0E3B512A" w14:textId="77777777" w:rsidR="00641DCB" w:rsidRPr="00641DCB" w:rsidRDefault="00641DCB" w:rsidP="00641DCB"/>
    <w:p w14:paraId="0597FDCE" w14:textId="5863F859" w:rsidR="00B72075" w:rsidRDefault="007F1E75" w:rsidP="00C42860">
      <w:pPr>
        <w:pStyle w:val="Heading2"/>
        <w:rPr>
          <w:b/>
          <w:bCs/>
        </w:rPr>
      </w:pPr>
      <w:bookmarkStart w:id="14" w:name="_Toc214541242"/>
      <w:r>
        <w:rPr>
          <w:b/>
          <w:bCs/>
        </w:rPr>
        <w:t>Bridge Modem Details</w:t>
      </w:r>
      <w:bookmarkEnd w:id="14"/>
    </w:p>
    <w:p w14:paraId="5732261A" w14:textId="74224D82" w:rsidR="00E4363F" w:rsidRPr="00D972C8" w:rsidRDefault="00D51DFB" w:rsidP="008A30C3">
      <w:pPr>
        <w:ind w:left="0"/>
      </w:pPr>
      <w:r w:rsidRPr="00D972C8">
        <w:t xml:space="preserve">Positron </w:t>
      </w:r>
      <w:r w:rsidR="0028249B" w:rsidRPr="00D972C8">
        <w:t>G.hn</w:t>
      </w:r>
      <w:r w:rsidR="00D972C8">
        <w:t xml:space="preserve"> </w:t>
      </w:r>
      <w:r w:rsidR="006F4522">
        <w:t xml:space="preserve">service </w:t>
      </w:r>
      <w:r w:rsidR="00D972C8">
        <w:t xml:space="preserve">will be installed </w:t>
      </w:r>
      <w:r w:rsidR="001E4853">
        <w:t xml:space="preserve">using </w:t>
      </w:r>
      <w:r w:rsidR="00D972C8">
        <w:t xml:space="preserve">a </w:t>
      </w:r>
      <w:r w:rsidR="00D972C8" w:rsidRPr="0017358D">
        <w:rPr>
          <w:b/>
          <w:bCs/>
        </w:rPr>
        <w:t>G1001-M bridge</w:t>
      </w:r>
      <w:r w:rsidR="00D972C8">
        <w:t xml:space="preserve"> </w:t>
      </w:r>
      <w:r w:rsidR="00AE595A">
        <w:t>that will terminate signal from the GAM (G.hn Access Multiplexer</w:t>
      </w:r>
      <w:r w:rsidR="005B2475">
        <w:t xml:space="preserve"> device) and convert it to ethernet for GPON approved gateways</w:t>
      </w:r>
      <w:r w:rsidR="00163AF1">
        <w:t xml:space="preserve">. </w:t>
      </w:r>
      <w:r w:rsidR="001E4853">
        <w:t xml:space="preserve">This means </w:t>
      </w:r>
      <w:r w:rsidR="00173FED">
        <w:t>simply</w:t>
      </w:r>
      <w:r w:rsidR="006F4522">
        <w:t xml:space="preserve">, </w:t>
      </w:r>
      <w:r w:rsidR="001E4853">
        <w:t xml:space="preserve">a G1001-M bridge must be installed between the </w:t>
      </w:r>
      <w:r w:rsidR="00173FED">
        <w:t>port and the modem</w:t>
      </w:r>
      <w:r w:rsidR="00163AF1">
        <w:t xml:space="preserve">. </w:t>
      </w:r>
    </w:p>
    <w:p w14:paraId="2E464D67" w14:textId="77777777" w:rsidR="00E4363F" w:rsidRPr="00D972C8" w:rsidRDefault="00E4363F" w:rsidP="00E4363F"/>
    <w:tbl>
      <w:tblPr>
        <w:tblW w:w="100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8"/>
        <w:gridCol w:w="9330"/>
      </w:tblGrid>
      <w:tr w:rsidR="00E77662" w14:paraId="41A63D99" w14:textId="77777777" w:rsidTr="006F4522">
        <w:trPr>
          <w:cantSplit/>
          <w:trHeight w:val="345"/>
          <w:tblHeader/>
          <w:jc w:val="center"/>
        </w:trPr>
        <w:tc>
          <w:tcPr>
            <w:tcW w:w="678" w:type="dxa"/>
            <w:shd w:val="clear" w:color="auto" w:fill="D9D9D9" w:themeFill="background1" w:themeFillShade="D9"/>
            <w:vAlign w:val="center"/>
          </w:tcPr>
          <w:p w14:paraId="2617E317" w14:textId="77777777" w:rsidR="00CB7734" w:rsidRPr="0068769A" w:rsidRDefault="00CB7734" w:rsidP="00F71DD4">
            <w:pPr>
              <w:pStyle w:val="Default"/>
              <w:spacing w:before="60" w:after="60"/>
              <w:jc w:val="center"/>
              <w:rPr>
                <w:b/>
                <w:color w:val="auto"/>
                <w:sz w:val="20"/>
                <w:szCs w:val="20"/>
              </w:rPr>
            </w:pPr>
            <w:r w:rsidRPr="0068769A">
              <w:rPr>
                <w:b/>
                <w:color w:val="auto"/>
                <w:sz w:val="20"/>
                <w:szCs w:val="20"/>
              </w:rPr>
              <w:lastRenderedPageBreak/>
              <w:t>Step</w:t>
            </w:r>
          </w:p>
        </w:tc>
        <w:tc>
          <w:tcPr>
            <w:tcW w:w="9330" w:type="dxa"/>
            <w:shd w:val="clear" w:color="auto" w:fill="D9D9D9" w:themeFill="background1" w:themeFillShade="D9"/>
            <w:vAlign w:val="center"/>
          </w:tcPr>
          <w:p w14:paraId="7D6FB601" w14:textId="77777777" w:rsidR="00CB7734" w:rsidRPr="0068769A" w:rsidRDefault="00CB7734" w:rsidP="00F71DD4">
            <w:pPr>
              <w:pStyle w:val="Default"/>
              <w:spacing w:before="60" w:after="60"/>
              <w:jc w:val="center"/>
              <w:rPr>
                <w:b/>
                <w:color w:val="auto"/>
                <w:sz w:val="20"/>
                <w:szCs w:val="20"/>
              </w:rPr>
            </w:pPr>
            <w:r w:rsidRPr="0068769A">
              <w:rPr>
                <w:b/>
                <w:color w:val="auto"/>
                <w:sz w:val="20"/>
                <w:szCs w:val="20"/>
              </w:rPr>
              <w:t>Action</w:t>
            </w:r>
          </w:p>
        </w:tc>
      </w:tr>
      <w:tr w:rsidR="00E77662" w14:paraId="2F73032B" w14:textId="77777777" w:rsidTr="006F4522">
        <w:trPr>
          <w:cantSplit/>
          <w:trHeight w:val="4898"/>
          <w:jc w:val="center"/>
        </w:trPr>
        <w:tc>
          <w:tcPr>
            <w:tcW w:w="678" w:type="dxa"/>
          </w:tcPr>
          <w:p w14:paraId="2195EC87" w14:textId="77777777" w:rsidR="00CB7734" w:rsidRPr="0068769A" w:rsidRDefault="00CB7734" w:rsidP="00CB7734">
            <w:pPr>
              <w:pStyle w:val="Default"/>
              <w:numPr>
                <w:ilvl w:val="0"/>
                <w:numId w:val="23"/>
              </w:numPr>
              <w:spacing w:before="60" w:after="60"/>
              <w:contextualSpacing/>
              <w:jc w:val="center"/>
              <w:outlineLvl w:val="0"/>
              <w:rPr>
                <w:color w:val="auto"/>
                <w:sz w:val="20"/>
                <w:szCs w:val="20"/>
              </w:rPr>
            </w:pPr>
          </w:p>
        </w:tc>
        <w:tc>
          <w:tcPr>
            <w:tcW w:w="9330" w:type="dxa"/>
          </w:tcPr>
          <w:p w14:paraId="6EF5C464" w14:textId="59A1AEEF" w:rsidR="00A83F69" w:rsidRDefault="00C777EC" w:rsidP="00F71DD4">
            <w:pPr>
              <w:pStyle w:val="Default"/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</w:t>
            </w:r>
            <w:r w:rsidR="007F39AA">
              <w:rPr>
                <w:sz w:val="20"/>
                <w:szCs w:val="20"/>
              </w:rPr>
              <w:t xml:space="preserve"> G</w:t>
            </w:r>
            <w:r w:rsidR="00D274BE">
              <w:rPr>
                <w:sz w:val="20"/>
                <w:szCs w:val="20"/>
              </w:rPr>
              <w:t>1001-M (G.hn</w:t>
            </w:r>
            <w:r w:rsidR="006F4522">
              <w:rPr>
                <w:sz w:val="20"/>
                <w:szCs w:val="20"/>
              </w:rPr>
              <w:t xml:space="preserve"> Bridge </w:t>
            </w:r>
            <w:r w:rsidR="00D274BE">
              <w:rPr>
                <w:sz w:val="20"/>
                <w:szCs w:val="20"/>
              </w:rPr>
              <w:t xml:space="preserve">Modem) </w:t>
            </w:r>
            <w:r>
              <w:rPr>
                <w:sz w:val="20"/>
                <w:szCs w:val="20"/>
              </w:rPr>
              <w:t>should be visible in the Endpoint column of</w:t>
            </w:r>
            <w:r w:rsidR="006F4522">
              <w:rPr>
                <w:sz w:val="20"/>
                <w:szCs w:val="20"/>
              </w:rPr>
              <w:t xml:space="preserve"> </w:t>
            </w:r>
            <w:r w:rsidR="000D68C0">
              <w:rPr>
                <w:sz w:val="20"/>
                <w:szCs w:val="20"/>
              </w:rPr>
              <w:t>subscriber’s configuration table</w:t>
            </w:r>
            <w:r w:rsidR="00B20A51">
              <w:rPr>
                <w:sz w:val="20"/>
                <w:szCs w:val="20"/>
              </w:rPr>
              <w:t xml:space="preserve"> or </w:t>
            </w:r>
            <w:r w:rsidR="0098433E">
              <w:rPr>
                <w:sz w:val="20"/>
                <w:szCs w:val="20"/>
              </w:rPr>
              <w:t>G.hn overview</w:t>
            </w:r>
            <w:r w:rsidR="00A83F69">
              <w:rPr>
                <w:sz w:val="20"/>
                <w:szCs w:val="20"/>
              </w:rPr>
              <w:t>:</w:t>
            </w:r>
          </w:p>
          <w:p w14:paraId="77628075" w14:textId="35F6A9AA" w:rsidR="006F4522" w:rsidRDefault="006F4522" w:rsidP="00F71DD4">
            <w:pPr>
              <w:pStyle w:val="Default"/>
              <w:spacing w:before="60" w:after="60"/>
              <w:rPr>
                <w:b/>
                <w:bCs/>
                <w:sz w:val="20"/>
                <w:szCs w:val="20"/>
              </w:rPr>
            </w:pPr>
            <w:r w:rsidRPr="006F4522">
              <w:rPr>
                <w:b/>
                <w:bCs/>
                <w:sz w:val="20"/>
                <w:szCs w:val="20"/>
              </w:rPr>
              <w:t xml:space="preserve">Configuration &gt; G.hn &gt; </w:t>
            </w:r>
            <w:r w:rsidR="000D68C0">
              <w:rPr>
                <w:b/>
                <w:bCs/>
                <w:sz w:val="20"/>
                <w:szCs w:val="20"/>
              </w:rPr>
              <w:t xml:space="preserve">Subscribers </w:t>
            </w:r>
          </w:p>
          <w:p w14:paraId="7365B173" w14:textId="3B09B65E" w:rsidR="00B140A9" w:rsidRDefault="006F4522" w:rsidP="00F71DD4">
            <w:pPr>
              <w:pStyle w:val="Default"/>
              <w:spacing w:before="60" w:after="60"/>
              <w:rPr>
                <w:color w:val="auto"/>
                <w:sz w:val="20"/>
                <w:szCs w:val="20"/>
              </w:rPr>
            </w:pP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2AFD3617" wp14:editId="6423CF66">
                  <wp:extent cx="5664448" cy="2629212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49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8954" cy="2700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B7734" w:rsidRPr="008F2761">
              <w:rPr>
                <w:color w:val="auto"/>
                <w:sz w:val="20"/>
                <w:szCs w:val="20"/>
              </w:rPr>
              <w:t xml:space="preserve">  </w:t>
            </w:r>
          </w:p>
          <w:p w14:paraId="4EB52E9A" w14:textId="77777777" w:rsidR="00A16834" w:rsidRDefault="00A16834" w:rsidP="00B20A51">
            <w:pPr>
              <w:pStyle w:val="Default"/>
              <w:spacing w:before="60" w:after="60"/>
              <w:rPr>
                <w:b/>
                <w:bCs/>
                <w:sz w:val="20"/>
                <w:szCs w:val="20"/>
              </w:rPr>
            </w:pPr>
          </w:p>
          <w:p w14:paraId="38BD22B2" w14:textId="4F14094A" w:rsidR="00B20A51" w:rsidRDefault="00B20A51" w:rsidP="00B20A51">
            <w:pPr>
              <w:pStyle w:val="Default"/>
              <w:spacing w:before="60" w:after="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Monitor </w:t>
            </w:r>
            <w:r w:rsidRPr="006F4522">
              <w:rPr>
                <w:b/>
                <w:bCs/>
                <w:sz w:val="20"/>
                <w:szCs w:val="20"/>
              </w:rPr>
              <w:t xml:space="preserve">&gt; </w:t>
            </w:r>
            <w:r w:rsidR="008F249F">
              <w:rPr>
                <w:b/>
                <w:bCs/>
                <w:sz w:val="20"/>
                <w:szCs w:val="20"/>
              </w:rPr>
              <w:t>G.hn</w:t>
            </w:r>
            <w:r w:rsidRPr="006F4522">
              <w:rPr>
                <w:b/>
                <w:bCs/>
                <w:sz w:val="20"/>
                <w:szCs w:val="20"/>
              </w:rPr>
              <w:t xml:space="preserve"> &gt; </w:t>
            </w:r>
            <w:r w:rsidR="008F249F">
              <w:rPr>
                <w:b/>
                <w:bCs/>
                <w:sz w:val="20"/>
                <w:szCs w:val="20"/>
              </w:rPr>
              <w:t>Overview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7D548B5A" w14:textId="17C9B82B" w:rsidR="00CB7734" w:rsidRPr="00A16834" w:rsidRDefault="00B140A9" w:rsidP="00F71DD4">
            <w:pPr>
              <w:pStyle w:val="Default"/>
              <w:spacing w:before="60" w:after="60"/>
              <w:rPr>
                <w:color w:val="auto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05893E9" wp14:editId="3A718750">
                  <wp:extent cx="5704764" cy="221809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3038" cy="2232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B7734" w:rsidRPr="008F2761">
              <w:rPr>
                <w:color w:val="auto"/>
                <w:sz w:val="20"/>
                <w:szCs w:val="20"/>
              </w:rPr>
              <w:t xml:space="preserve">                           </w:t>
            </w:r>
          </w:p>
        </w:tc>
      </w:tr>
    </w:tbl>
    <w:p w14:paraId="5D108109" w14:textId="77777777" w:rsidR="00A16834" w:rsidRPr="00A16834" w:rsidRDefault="00A16834" w:rsidP="00A16834"/>
    <w:p w14:paraId="0D2E5AA1" w14:textId="77777777" w:rsidR="00A16834" w:rsidRPr="00A16834" w:rsidRDefault="00A16834" w:rsidP="00A16834"/>
    <w:p w14:paraId="286FD3AC" w14:textId="5D331EB8" w:rsidR="00897D51" w:rsidRDefault="00897D51" w:rsidP="00897D51">
      <w:pPr>
        <w:pStyle w:val="Heading2"/>
        <w:rPr>
          <w:b/>
          <w:bCs/>
        </w:rPr>
      </w:pPr>
      <w:bookmarkStart w:id="15" w:name="_Toc214541243"/>
      <w:r>
        <w:rPr>
          <w:b/>
          <w:bCs/>
        </w:rPr>
        <w:t>Modem Details</w:t>
      </w:r>
      <w:bookmarkEnd w:id="15"/>
    </w:p>
    <w:p w14:paraId="65184526" w14:textId="374A2EB7" w:rsidR="00897D51" w:rsidRPr="00D972C8" w:rsidRDefault="00897D51" w:rsidP="008A30C3">
      <w:pPr>
        <w:ind w:left="0"/>
      </w:pPr>
      <w:r>
        <w:t>An approved Quantum Fiber modem (Residential Gateway) will be placed on the customer side of the G1001-M Br</w:t>
      </w:r>
      <w:r w:rsidR="00606AC0">
        <w:t>idge (Endpoint)</w:t>
      </w:r>
      <w:r w:rsidR="00163AF1">
        <w:t xml:space="preserve">. </w:t>
      </w:r>
      <w:r w:rsidR="00974FC3">
        <w:t>Validate the modem is attempting to PING using DHCP detailed Stat</w:t>
      </w:r>
      <w:r w:rsidR="008A30C3">
        <w:t xml:space="preserve">istics: </w:t>
      </w:r>
      <w:r w:rsidR="00606AC0">
        <w:t xml:space="preserve"> </w:t>
      </w:r>
      <w:r>
        <w:t xml:space="preserve">   </w:t>
      </w:r>
    </w:p>
    <w:p w14:paraId="03B229D1" w14:textId="77777777" w:rsidR="000F474A" w:rsidRPr="000F474A" w:rsidRDefault="000F474A" w:rsidP="000F474A">
      <w:pPr>
        <w:pStyle w:val="Default"/>
        <w:spacing w:before="60" w:after="60"/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0"/>
        <w:gridCol w:w="8926"/>
      </w:tblGrid>
      <w:tr w:rsidR="007F1E75" w14:paraId="25ED3088" w14:textId="77777777" w:rsidTr="00F71DD4">
        <w:trPr>
          <w:cantSplit/>
          <w:tblHeader/>
          <w:jc w:val="center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48949A36" w14:textId="77777777" w:rsidR="007F1E75" w:rsidRPr="0068769A" w:rsidRDefault="007F1E75" w:rsidP="00F71DD4">
            <w:pPr>
              <w:pStyle w:val="Default"/>
              <w:spacing w:before="60" w:after="60"/>
              <w:jc w:val="center"/>
              <w:rPr>
                <w:b/>
                <w:color w:val="auto"/>
                <w:sz w:val="20"/>
                <w:szCs w:val="20"/>
              </w:rPr>
            </w:pPr>
            <w:r w:rsidRPr="0068769A">
              <w:rPr>
                <w:b/>
                <w:color w:val="auto"/>
                <w:sz w:val="20"/>
                <w:szCs w:val="20"/>
              </w:rPr>
              <w:lastRenderedPageBreak/>
              <w:t>Step</w:t>
            </w:r>
          </w:p>
        </w:tc>
        <w:tc>
          <w:tcPr>
            <w:tcW w:w="8926" w:type="dxa"/>
            <w:shd w:val="clear" w:color="auto" w:fill="D9D9D9" w:themeFill="background1" w:themeFillShade="D9"/>
            <w:vAlign w:val="center"/>
          </w:tcPr>
          <w:p w14:paraId="07ECE3D6" w14:textId="77777777" w:rsidR="007F1E75" w:rsidRPr="0068769A" w:rsidRDefault="007F1E75" w:rsidP="00F71DD4">
            <w:pPr>
              <w:pStyle w:val="Default"/>
              <w:spacing w:before="60" w:after="60"/>
              <w:jc w:val="center"/>
              <w:rPr>
                <w:b/>
                <w:color w:val="auto"/>
                <w:sz w:val="20"/>
                <w:szCs w:val="20"/>
              </w:rPr>
            </w:pPr>
            <w:r w:rsidRPr="0068769A">
              <w:rPr>
                <w:b/>
                <w:color w:val="auto"/>
                <w:sz w:val="20"/>
                <w:szCs w:val="20"/>
              </w:rPr>
              <w:t>Action</w:t>
            </w:r>
          </w:p>
        </w:tc>
      </w:tr>
      <w:tr w:rsidR="007F1E75" w:rsidRPr="0068769A" w14:paraId="5DD71A3F" w14:textId="77777777" w:rsidTr="00F71DD4">
        <w:trPr>
          <w:cantSplit/>
          <w:jc w:val="center"/>
        </w:trPr>
        <w:tc>
          <w:tcPr>
            <w:tcW w:w="650" w:type="dxa"/>
          </w:tcPr>
          <w:p w14:paraId="6D2D61DB" w14:textId="77777777" w:rsidR="007F1E75" w:rsidRPr="0068769A" w:rsidRDefault="007F1E75" w:rsidP="007F1E75">
            <w:pPr>
              <w:pStyle w:val="Default"/>
              <w:numPr>
                <w:ilvl w:val="0"/>
                <w:numId w:val="24"/>
              </w:numPr>
              <w:spacing w:before="60" w:after="60"/>
              <w:contextualSpacing/>
              <w:jc w:val="center"/>
              <w:outlineLvl w:val="0"/>
              <w:rPr>
                <w:color w:val="auto"/>
                <w:sz w:val="20"/>
                <w:szCs w:val="20"/>
              </w:rPr>
            </w:pPr>
          </w:p>
        </w:tc>
        <w:tc>
          <w:tcPr>
            <w:tcW w:w="8926" w:type="dxa"/>
          </w:tcPr>
          <w:p w14:paraId="212C3923" w14:textId="7829E6DE" w:rsidR="00DD0381" w:rsidRPr="00DD0381" w:rsidRDefault="003F6769" w:rsidP="00F71DD4">
            <w:pPr>
              <w:pStyle w:val="Default"/>
              <w:spacing w:before="60" w:after="6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Select </w:t>
            </w:r>
            <w:r w:rsidR="004E3D08">
              <w:rPr>
                <w:b/>
                <w:bCs/>
                <w:color w:val="auto"/>
                <w:sz w:val="20"/>
                <w:szCs w:val="20"/>
              </w:rPr>
              <w:t>Monitor</w:t>
            </w:r>
            <w:r>
              <w:rPr>
                <w:color w:val="auto"/>
                <w:sz w:val="20"/>
                <w:szCs w:val="20"/>
              </w:rPr>
              <w:t xml:space="preserve"> </w:t>
            </w:r>
            <w:r w:rsidRPr="00B23DD9">
              <w:rPr>
                <w:b/>
                <w:bCs/>
                <w:color w:val="auto"/>
                <w:sz w:val="20"/>
                <w:szCs w:val="20"/>
              </w:rPr>
              <w:t>&gt;</w:t>
            </w:r>
            <w:r>
              <w:rPr>
                <w:color w:val="auto"/>
                <w:sz w:val="20"/>
                <w:szCs w:val="20"/>
              </w:rPr>
              <w:t xml:space="preserve"> </w:t>
            </w:r>
            <w:r w:rsidR="004E3D08" w:rsidRPr="004E3D08">
              <w:rPr>
                <w:b/>
                <w:bCs/>
                <w:color w:val="auto"/>
                <w:sz w:val="20"/>
                <w:szCs w:val="20"/>
              </w:rPr>
              <w:t>DHCP</w:t>
            </w:r>
            <w:r w:rsidR="004E3D08">
              <w:rPr>
                <w:color w:val="auto"/>
                <w:sz w:val="20"/>
                <w:szCs w:val="20"/>
              </w:rPr>
              <w:t xml:space="preserve"> </w:t>
            </w:r>
            <w:r w:rsidRPr="00B23DD9">
              <w:rPr>
                <w:b/>
                <w:bCs/>
                <w:color w:val="auto"/>
                <w:sz w:val="20"/>
                <w:szCs w:val="20"/>
              </w:rPr>
              <w:t>&gt;</w:t>
            </w:r>
            <w:r>
              <w:rPr>
                <w:color w:val="auto"/>
                <w:sz w:val="20"/>
                <w:szCs w:val="20"/>
              </w:rPr>
              <w:t xml:space="preserve"> </w:t>
            </w:r>
            <w:r w:rsidR="004E3D08">
              <w:rPr>
                <w:b/>
                <w:bCs/>
                <w:color w:val="auto"/>
                <w:sz w:val="20"/>
                <w:szCs w:val="20"/>
              </w:rPr>
              <w:t xml:space="preserve">Detailed </w:t>
            </w:r>
            <w:r w:rsidR="00107702">
              <w:rPr>
                <w:b/>
                <w:bCs/>
                <w:color w:val="auto"/>
                <w:sz w:val="20"/>
                <w:szCs w:val="20"/>
              </w:rPr>
              <w:t xml:space="preserve">Statistics </w:t>
            </w:r>
            <w:r w:rsidRPr="00EC6EDF">
              <w:rPr>
                <w:color w:val="auto"/>
                <w:sz w:val="20"/>
                <w:szCs w:val="20"/>
              </w:rPr>
              <w:t>(left side menu).</w:t>
            </w:r>
          </w:p>
          <w:p w14:paraId="010FFFDB" w14:textId="72967F0F" w:rsidR="00897D51" w:rsidRPr="00A16834" w:rsidRDefault="003F6769" w:rsidP="00F71DD4">
            <w:pPr>
              <w:pStyle w:val="Default"/>
              <w:spacing w:before="60" w:after="60"/>
              <w:rPr>
                <w:noProof/>
              </w:rPr>
            </w:pPr>
            <w:r>
              <w:rPr>
                <w:noProof/>
              </w:rPr>
              <w:t xml:space="preserve">                      </w:t>
            </w:r>
            <w:r w:rsidR="004E3D08">
              <w:rPr>
                <w:noProof/>
              </w:rPr>
              <w:t xml:space="preserve">            </w:t>
            </w:r>
            <w:r w:rsidR="0023703A">
              <w:rPr>
                <w:noProof/>
              </w:rPr>
              <w:t xml:space="preserve">      </w:t>
            </w:r>
            <w:r>
              <w:rPr>
                <w:noProof/>
              </w:rPr>
              <w:drawing>
                <wp:inline distT="0" distB="0" distL="0" distR="0" wp14:anchorId="477AEBB1" wp14:editId="157EACB3">
                  <wp:extent cx="1549021" cy="1922780"/>
                  <wp:effectExtent l="0" t="0" r="0" b="127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5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021" cy="192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1E75" w:rsidRPr="0068769A" w14:paraId="50F132AE" w14:textId="77777777" w:rsidTr="00F71DD4">
        <w:trPr>
          <w:cantSplit/>
          <w:jc w:val="center"/>
        </w:trPr>
        <w:tc>
          <w:tcPr>
            <w:tcW w:w="650" w:type="dxa"/>
          </w:tcPr>
          <w:p w14:paraId="2016CABE" w14:textId="77777777" w:rsidR="007F1E75" w:rsidRPr="0068769A" w:rsidRDefault="007F1E75" w:rsidP="007F1E75">
            <w:pPr>
              <w:pStyle w:val="Default"/>
              <w:numPr>
                <w:ilvl w:val="0"/>
                <w:numId w:val="24"/>
              </w:numPr>
              <w:spacing w:before="60" w:after="60"/>
              <w:contextualSpacing/>
              <w:jc w:val="center"/>
              <w:outlineLvl w:val="0"/>
              <w:rPr>
                <w:color w:val="auto"/>
                <w:sz w:val="20"/>
                <w:szCs w:val="20"/>
              </w:rPr>
            </w:pPr>
          </w:p>
        </w:tc>
        <w:tc>
          <w:tcPr>
            <w:tcW w:w="8926" w:type="dxa"/>
          </w:tcPr>
          <w:p w14:paraId="0EEDB411" w14:textId="549460F3" w:rsidR="007F1E75" w:rsidRPr="00A77742" w:rsidRDefault="000C10E6" w:rsidP="00F71DD4">
            <w:pPr>
              <w:pStyle w:val="Default"/>
              <w:spacing w:before="60" w:after="60"/>
              <w:rPr>
                <w:b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The DHCP process is </w:t>
            </w:r>
            <w:r w:rsidR="00296944" w:rsidRPr="00296944">
              <w:rPr>
                <w:b/>
                <w:bCs/>
                <w:color w:val="auto"/>
                <w:sz w:val="20"/>
                <w:szCs w:val="20"/>
              </w:rPr>
              <w:t>R</w:t>
            </w:r>
            <w:r w:rsidR="006A1AB4">
              <w:rPr>
                <w:b/>
                <w:bCs/>
                <w:color w:val="auto"/>
                <w:sz w:val="20"/>
                <w:szCs w:val="20"/>
              </w:rPr>
              <w:t>x</w:t>
            </w:r>
            <w:r w:rsidR="00296944">
              <w:rPr>
                <w:color w:val="auto"/>
                <w:sz w:val="20"/>
                <w:szCs w:val="20"/>
              </w:rPr>
              <w:t xml:space="preserve"> </w:t>
            </w:r>
            <w:r w:rsidRPr="00A77742">
              <w:rPr>
                <w:b/>
                <w:bCs/>
                <w:color w:val="auto"/>
                <w:sz w:val="20"/>
                <w:szCs w:val="20"/>
              </w:rPr>
              <w:t xml:space="preserve">Discover </w:t>
            </w:r>
            <w:r w:rsidR="00A77742" w:rsidRPr="00A77742">
              <w:rPr>
                <w:rFonts w:ascii="Wingdings" w:eastAsia="Wingdings" w:hAnsi="Wingdings" w:cs="Wingdings"/>
                <w:b/>
                <w:bCs/>
                <w:color w:val="auto"/>
                <w:sz w:val="20"/>
                <w:szCs w:val="20"/>
              </w:rPr>
              <w:t>à</w:t>
            </w:r>
            <w:r w:rsidR="00A77742" w:rsidRPr="00A77742"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r w:rsidR="00296944">
              <w:rPr>
                <w:b/>
                <w:bCs/>
                <w:color w:val="auto"/>
                <w:sz w:val="20"/>
                <w:szCs w:val="20"/>
              </w:rPr>
              <w:t xml:space="preserve">Tx </w:t>
            </w:r>
            <w:r w:rsidRPr="00A77742">
              <w:rPr>
                <w:b/>
                <w:bCs/>
                <w:color w:val="auto"/>
                <w:sz w:val="20"/>
                <w:szCs w:val="20"/>
              </w:rPr>
              <w:t xml:space="preserve">Offer </w:t>
            </w:r>
            <w:r w:rsidRPr="00A77742">
              <w:rPr>
                <w:rFonts w:ascii="Wingdings" w:eastAsia="Wingdings" w:hAnsi="Wingdings" w:cs="Wingdings"/>
                <w:b/>
                <w:bCs/>
                <w:color w:val="auto"/>
                <w:sz w:val="20"/>
                <w:szCs w:val="20"/>
              </w:rPr>
              <w:t>à</w:t>
            </w:r>
            <w:r w:rsidRPr="00A77742"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r w:rsidR="00296944">
              <w:rPr>
                <w:b/>
                <w:bCs/>
                <w:color w:val="auto"/>
                <w:sz w:val="20"/>
                <w:szCs w:val="20"/>
              </w:rPr>
              <w:t>R</w:t>
            </w:r>
            <w:r w:rsidR="006A1AB4">
              <w:rPr>
                <w:b/>
                <w:bCs/>
                <w:color w:val="auto"/>
                <w:sz w:val="20"/>
                <w:szCs w:val="20"/>
              </w:rPr>
              <w:t xml:space="preserve">x </w:t>
            </w:r>
            <w:r w:rsidRPr="00A77742">
              <w:rPr>
                <w:b/>
                <w:bCs/>
                <w:color w:val="auto"/>
                <w:sz w:val="20"/>
                <w:szCs w:val="20"/>
              </w:rPr>
              <w:t xml:space="preserve">Request </w:t>
            </w:r>
            <w:r w:rsidRPr="00A77742">
              <w:rPr>
                <w:rFonts w:ascii="Wingdings" w:eastAsia="Wingdings" w:hAnsi="Wingdings" w:cs="Wingdings"/>
                <w:b/>
                <w:bCs/>
                <w:color w:val="auto"/>
                <w:sz w:val="20"/>
                <w:szCs w:val="20"/>
              </w:rPr>
              <w:t>à</w:t>
            </w:r>
            <w:r w:rsidRPr="00A77742"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r w:rsidR="006A1AB4">
              <w:rPr>
                <w:b/>
                <w:bCs/>
                <w:color w:val="auto"/>
                <w:sz w:val="20"/>
                <w:szCs w:val="20"/>
              </w:rPr>
              <w:t xml:space="preserve">Tx </w:t>
            </w:r>
            <w:r w:rsidR="00A77742" w:rsidRPr="00A77742">
              <w:rPr>
                <w:b/>
                <w:bCs/>
                <w:color w:val="auto"/>
                <w:sz w:val="20"/>
                <w:szCs w:val="20"/>
              </w:rPr>
              <w:t>Acknowledgement</w:t>
            </w:r>
            <w:r w:rsidR="00003C1E">
              <w:rPr>
                <w:b/>
                <w:bCs/>
                <w:color w:val="auto"/>
                <w:sz w:val="20"/>
                <w:szCs w:val="20"/>
              </w:rPr>
              <w:t>.</w:t>
            </w:r>
          </w:p>
          <w:p w14:paraId="35D50C3D" w14:textId="1E6A2314" w:rsidR="0023703A" w:rsidRDefault="0023703A" w:rsidP="00F71DD4">
            <w:pPr>
              <w:pStyle w:val="Default"/>
              <w:spacing w:before="60" w:after="60"/>
              <w:rPr>
                <w:color w:val="auto"/>
                <w:sz w:val="20"/>
                <w:szCs w:val="20"/>
              </w:rPr>
            </w:pPr>
          </w:p>
          <w:p w14:paraId="052A354A" w14:textId="02947B7D" w:rsidR="00296944" w:rsidRPr="0081662F" w:rsidRDefault="00003C1E" w:rsidP="00F71DD4">
            <w:pPr>
              <w:pStyle w:val="Default"/>
              <w:spacing w:before="60" w:after="60"/>
              <w:rPr>
                <w:i/>
                <w:iCs/>
                <w:color w:val="auto"/>
                <w:sz w:val="20"/>
                <w:szCs w:val="20"/>
              </w:rPr>
            </w:pPr>
            <w:r w:rsidRPr="007B0F35">
              <w:rPr>
                <w:b/>
                <w:bCs/>
                <w:color w:val="auto"/>
                <w:sz w:val="20"/>
                <w:szCs w:val="20"/>
              </w:rPr>
              <w:t>*</w:t>
            </w:r>
            <w:r w:rsidR="00A77742" w:rsidRPr="007B0F35">
              <w:rPr>
                <w:i/>
                <w:iCs/>
                <w:color w:val="auto"/>
                <w:sz w:val="20"/>
                <w:szCs w:val="20"/>
              </w:rPr>
              <w:t>Acknowledgement</w:t>
            </w:r>
            <w:r w:rsidR="006A1AB4">
              <w:rPr>
                <w:i/>
                <w:iCs/>
                <w:color w:val="auto"/>
                <w:sz w:val="20"/>
                <w:szCs w:val="20"/>
              </w:rPr>
              <w:t xml:space="preserve"> (Tx ACK)</w:t>
            </w:r>
            <w:r w:rsidR="00296944">
              <w:rPr>
                <w:i/>
                <w:iCs/>
                <w:color w:val="auto"/>
                <w:sz w:val="20"/>
                <w:szCs w:val="20"/>
              </w:rPr>
              <w:t xml:space="preserve"> </w:t>
            </w:r>
            <w:r w:rsidR="00A77742" w:rsidRPr="007B0F35">
              <w:rPr>
                <w:i/>
                <w:iCs/>
                <w:color w:val="auto"/>
                <w:sz w:val="20"/>
                <w:szCs w:val="20"/>
              </w:rPr>
              <w:t>indicates the Residential Gateway has received an IP</w:t>
            </w:r>
            <w:r w:rsidR="007B0F35" w:rsidRPr="007B0F35">
              <w:rPr>
                <w:i/>
                <w:iCs/>
                <w:color w:val="auto"/>
                <w:sz w:val="20"/>
                <w:szCs w:val="20"/>
              </w:rPr>
              <w:t>:</w:t>
            </w:r>
          </w:p>
          <w:p w14:paraId="28E38752" w14:textId="11A217EB" w:rsidR="00DD0381" w:rsidRDefault="005A1027" w:rsidP="00A16834">
            <w:pPr>
              <w:pStyle w:val="Default"/>
              <w:spacing w:before="60" w:after="60"/>
              <w:rPr>
                <w:color w:val="auto"/>
                <w:sz w:val="20"/>
                <w:szCs w:val="20"/>
              </w:rPr>
            </w:pPr>
            <w:r>
              <w:rPr>
                <w:noProof/>
              </w:rPr>
              <w:t xml:space="preserve"> </w:t>
            </w:r>
            <w:r w:rsidR="00DD0381"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A4855D1" wp14:editId="0DA8AB0D">
                  <wp:extent cx="5271135" cy="2345635"/>
                  <wp:effectExtent l="0" t="0" r="571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3"/>
                          <a:srcRect l="-1" r="1578" b="6402"/>
                          <a:stretch/>
                        </pic:blipFill>
                        <pic:spPr bwMode="auto">
                          <a:xfrm>
                            <a:off x="0" y="0"/>
                            <a:ext cx="5286907" cy="2352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56C9086" w14:textId="1295467B" w:rsidR="005761CF" w:rsidRPr="0068769A" w:rsidRDefault="005761CF" w:rsidP="00F71DD4">
            <w:pPr>
              <w:pStyle w:val="Default"/>
              <w:spacing w:before="60" w:after="60"/>
              <w:rPr>
                <w:color w:val="auto"/>
                <w:sz w:val="20"/>
                <w:szCs w:val="20"/>
              </w:rPr>
            </w:pPr>
            <w:r w:rsidRPr="005761CF">
              <w:rPr>
                <w:b/>
                <w:bCs/>
                <w:color w:val="auto"/>
                <w:sz w:val="20"/>
                <w:szCs w:val="20"/>
              </w:rPr>
              <w:t>Note:</w:t>
            </w:r>
            <w:r>
              <w:rPr>
                <w:color w:val="auto"/>
                <w:sz w:val="20"/>
                <w:szCs w:val="20"/>
              </w:rPr>
              <w:t xml:space="preserve"> </w:t>
            </w:r>
            <w:r w:rsidR="00C530DD">
              <w:rPr>
                <w:color w:val="auto"/>
                <w:sz w:val="20"/>
                <w:szCs w:val="20"/>
              </w:rPr>
              <w:t>C</w:t>
            </w:r>
            <w:r>
              <w:rPr>
                <w:color w:val="auto"/>
                <w:sz w:val="20"/>
                <w:szCs w:val="20"/>
              </w:rPr>
              <w:t xml:space="preserve">hange </w:t>
            </w:r>
            <w:r w:rsidR="00C530DD">
              <w:rPr>
                <w:color w:val="auto"/>
                <w:sz w:val="20"/>
                <w:szCs w:val="20"/>
              </w:rPr>
              <w:t xml:space="preserve">G.hn port view </w:t>
            </w:r>
            <w:r w:rsidR="00897D51">
              <w:rPr>
                <w:color w:val="auto"/>
                <w:sz w:val="20"/>
                <w:szCs w:val="20"/>
              </w:rPr>
              <w:t xml:space="preserve">using the </w:t>
            </w:r>
            <w:r w:rsidR="00C530DD">
              <w:rPr>
                <w:color w:val="auto"/>
                <w:sz w:val="20"/>
                <w:szCs w:val="20"/>
              </w:rPr>
              <w:t>drown down</w:t>
            </w:r>
            <w:r w:rsidR="00897D51">
              <w:rPr>
                <w:color w:val="auto"/>
                <w:sz w:val="20"/>
                <w:szCs w:val="20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49C6339" wp14:editId="303D03B4">
                  <wp:extent cx="694641" cy="163830"/>
                  <wp:effectExtent l="0" t="0" r="3175" b="381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641" cy="163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97D51">
              <w:rPr>
                <w:color w:val="auto"/>
                <w:sz w:val="20"/>
                <w:szCs w:val="20"/>
              </w:rPr>
              <w:t xml:space="preserve"> in the top right corner. </w:t>
            </w:r>
          </w:p>
        </w:tc>
      </w:tr>
    </w:tbl>
    <w:p w14:paraId="4D296856" w14:textId="77777777" w:rsidR="007F1E75" w:rsidRPr="00A16834" w:rsidRDefault="007F1E75" w:rsidP="00A16834"/>
    <w:p w14:paraId="77E15C20" w14:textId="1AF4FD67" w:rsidR="00AB07EF" w:rsidRDefault="00AB07EF">
      <w:pPr>
        <w:ind w:left="0"/>
      </w:pPr>
      <w:bookmarkStart w:id="16" w:name="_Delete_Subscriber_Service"/>
      <w:bookmarkEnd w:id="16"/>
      <w:r>
        <w:br w:type="page"/>
      </w:r>
    </w:p>
    <w:p w14:paraId="24CFC06C" w14:textId="60C81BDA" w:rsidR="00B72075" w:rsidRDefault="0017382E" w:rsidP="0017382E">
      <w:pPr>
        <w:pStyle w:val="Heading1"/>
      </w:pPr>
      <w:bookmarkStart w:id="17" w:name="_Toc214541244"/>
      <w:r>
        <w:lastRenderedPageBreak/>
        <w:t>Delete Subscriber Service</w:t>
      </w:r>
      <w:bookmarkEnd w:id="17"/>
      <w:r>
        <w:t xml:space="preserve"> </w:t>
      </w:r>
    </w:p>
    <w:p w14:paraId="0E504DA5" w14:textId="77777777" w:rsidR="0017382E" w:rsidRPr="0017382E" w:rsidRDefault="0017382E" w:rsidP="0017382E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0"/>
        <w:gridCol w:w="8926"/>
      </w:tblGrid>
      <w:tr w:rsidR="0017382E" w14:paraId="7C563777" w14:textId="77777777" w:rsidTr="006D45A1">
        <w:trPr>
          <w:cantSplit/>
          <w:tblHeader/>
          <w:jc w:val="center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1EEFC996" w14:textId="77777777" w:rsidR="0017382E" w:rsidRPr="0068769A" w:rsidRDefault="0017382E" w:rsidP="006051B6">
            <w:pPr>
              <w:pStyle w:val="Default"/>
              <w:spacing w:before="60" w:after="60"/>
              <w:jc w:val="center"/>
              <w:rPr>
                <w:b/>
                <w:color w:val="auto"/>
                <w:sz w:val="20"/>
                <w:szCs w:val="20"/>
              </w:rPr>
            </w:pPr>
            <w:r w:rsidRPr="0068769A">
              <w:rPr>
                <w:b/>
                <w:color w:val="auto"/>
                <w:sz w:val="20"/>
                <w:szCs w:val="20"/>
              </w:rPr>
              <w:t>Step</w:t>
            </w:r>
          </w:p>
        </w:tc>
        <w:tc>
          <w:tcPr>
            <w:tcW w:w="8926" w:type="dxa"/>
            <w:shd w:val="clear" w:color="auto" w:fill="D9D9D9" w:themeFill="background1" w:themeFillShade="D9"/>
            <w:vAlign w:val="center"/>
          </w:tcPr>
          <w:p w14:paraId="70154DCA" w14:textId="77777777" w:rsidR="0017382E" w:rsidRPr="0068769A" w:rsidRDefault="0017382E" w:rsidP="00F73794">
            <w:pPr>
              <w:pStyle w:val="Default"/>
              <w:spacing w:before="60" w:after="60"/>
              <w:jc w:val="center"/>
              <w:rPr>
                <w:b/>
                <w:color w:val="auto"/>
                <w:sz w:val="20"/>
                <w:szCs w:val="20"/>
              </w:rPr>
            </w:pPr>
            <w:r w:rsidRPr="0068769A">
              <w:rPr>
                <w:b/>
                <w:color w:val="auto"/>
                <w:sz w:val="20"/>
                <w:szCs w:val="20"/>
              </w:rPr>
              <w:t>Action</w:t>
            </w:r>
          </w:p>
        </w:tc>
      </w:tr>
      <w:tr w:rsidR="0017382E" w14:paraId="0914C124" w14:textId="77777777" w:rsidTr="006D45A1">
        <w:trPr>
          <w:cantSplit/>
          <w:jc w:val="center"/>
        </w:trPr>
        <w:tc>
          <w:tcPr>
            <w:tcW w:w="650" w:type="dxa"/>
          </w:tcPr>
          <w:p w14:paraId="129ABE74" w14:textId="77777777" w:rsidR="0017382E" w:rsidRPr="0068769A" w:rsidRDefault="0017382E" w:rsidP="006051B6">
            <w:pPr>
              <w:pStyle w:val="Default"/>
              <w:numPr>
                <w:ilvl w:val="0"/>
                <w:numId w:val="22"/>
              </w:numPr>
              <w:spacing w:before="60" w:after="60"/>
              <w:contextualSpacing/>
              <w:jc w:val="center"/>
              <w:outlineLvl w:val="0"/>
              <w:rPr>
                <w:color w:val="auto"/>
                <w:sz w:val="20"/>
                <w:szCs w:val="20"/>
              </w:rPr>
            </w:pPr>
          </w:p>
        </w:tc>
        <w:tc>
          <w:tcPr>
            <w:tcW w:w="8926" w:type="dxa"/>
          </w:tcPr>
          <w:p w14:paraId="68661957" w14:textId="77777777" w:rsidR="00083512" w:rsidRDefault="00083512" w:rsidP="00F73794">
            <w:pPr>
              <w:pStyle w:val="Default"/>
              <w:spacing w:before="60" w:after="6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Select </w:t>
            </w:r>
            <w:r w:rsidRPr="00B23DD9">
              <w:rPr>
                <w:b/>
                <w:bCs/>
                <w:color w:val="auto"/>
                <w:sz w:val="20"/>
                <w:szCs w:val="20"/>
              </w:rPr>
              <w:t>Configuration</w:t>
            </w:r>
            <w:r>
              <w:rPr>
                <w:color w:val="auto"/>
                <w:sz w:val="20"/>
                <w:szCs w:val="20"/>
              </w:rPr>
              <w:t xml:space="preserve"> </w:t>
            </w:r>
            <w:r w:rsidRPr="00B23DD9">
              <w:rPr>
                <w:b/>
                <w:bCs/>
                <w:color w:val="auto"/>
                <w:sz w:val="20"/>
                <w:szCs w:val="20"/>
              </w:rPr>
              <w:t>&gt;</w:t>
            </w:r>
            <w:r>
              <w:rPr>
                <w:color w:val="auto"/>
                <w:sz w:val="20"/>
                <w:szCs w:val="20"/>
              </w:rPr>
              <w:t xml:space="preserve"> </w:t>
            </w:r>
            <w:r w:rsidRPr="00B23DD9">
              <w:rPr>
                <w:b/>
                <w:bCs/>
                <w:color w:val="auto"/>
                <w:sz w:val="20"/>
                <w:szCs w:val="20"/>
              </w:rPr>
              <w:t>G.hn</w:t>
            </w:r>
            <w:r>
              <w:rPr>
                <w:color w:val="auto"/>
                <w:sz w:val="20"/>
                <w:szCs w:val="20"/>
              </w:rPr>
              <w:t xml:space="preserve"> </w:t>
            </w:r>
            <w:r w:rsidRPr="00B23DD9">
              <w:rPr>
                <w:b/>
                <w:bCs/>
                <w:color w:val="auto"/>
                <w:sz w:val="20"/>
                <w:szCs w:val="20"/>
              </w:rPr>
              <w:t>&gt;</w:t>
            </w:r>
            <w:r>
              <w:rPr>
                <w:color w:val="auto"/>
                <w:sz w:val="20"/>
                <w:szCs w:val="20"/>
              </w:rPr>
              <w:t xml:space="preserve"> </w:t>
            </w:r>
            <w:r w:rsidRPr="00B23DD9">
              <w:rPr>
                <w:b/>
                <w:bCs/>
                <w:color w:val="auto"/>
                <w:sz w:val="20"/>
                <w:szCs w:val="20"/>
              </w:rPr>
              <w:t>Subscribers</w:t>
            </w:r>
            <w:r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EC6EDF">
              <w:rPr>
                <w:color w:val="auto"/>
                <w:sz w:val="20"/>
                <w:szCs w:val="20"/>
              </w:rPr>
              <w:t>(left side menu).</w:t>
            </w:r>
          </w:p>
          <w:p w14:paraId="5589231C" w14:textId="7DDE77D3" w:rsidR="00083512" w:rsidRPr="0068769A" w:rsidRDefault="00083512" w:rsidP="00F73794">
            <w:pPr>
              <w:pStyle w:val="Default"/>
              <w:spacing w:before="60" w:after="60"/>
              <w:rPr>
                <w:color w:val="auto"/>
                <w:sz w:val="20"/>
                <w:szCs w:val="20"/>
              </w:rPr>
            </w:pPr>
            <w:r>
              <w:rPr>
                <w:noProof/>
              </w:rPr>
              <w:t xml:space="preserve">                                        </w:t>
            </w:r>
            <w:r w:rsidR="004B2440"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6AE994C4" wp14:editId="5E5A62B1">
                  <wp:extent cx="1317009" cy="1172119"/>
                  <wp:effectExtent l="0" t="0" r="0" b="9525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4283" cy="1205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382E" w:rsidRPr="0068769A" w14:paraId="48F48D97" w14:textId="77777777" w:rsidTr="006D45A1">
        <w:trPr>
          <w:cantSplit/>
          <w:jc w:val="center"/>
        </w:trPr>
        <w:tc>
          <w:tcPr>
            <w:tcW w:w="650" w:type="dxa"/>
          </w:tcPr>
          <w:p w14:paraId="7C423EFE" w14:textId="77777777" w:rsidR="0017382E" w:rsidRPr="0068769A" w:rsidRDefault="0017382E" w:rsidP="006051B6">
            <w:pPr>
              <w:pStyle w:val="Default"/>
              <w:numPr>
                <w:ilvl w:val="0"/>
                <w:numId w:val="22"/>
              </w:numPr>
              <w:spacing w:before="60" w:after="60"/>
              <w:contextualSpacing/>
              <w:jc w:val="center"/>
              <w:outlineLvl w:val="0"/>
              <w:rPr>
                <w:color w:val="auto"/>
                <w:sz w:val="20"/>
                <w:szCs w:val="20"/>
              </w:rPr>
            </w:pPr>
          </w:p>
        </w:tc>
        <w:tc>
          <w:tcPr>
            <w:tcW w:w="8926" w:type="dxa"/>
          </w:tcPr>
          <w:p w14:paraId="72EE5144" w14:textId="38949271" w:rsidR="00083512" w:rsidRDefault="00083512">
            <w:pPr>
              <w:pStyle w:val="Default"/>
              <w:spacing w:before="60" w:after="6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Locate the Customer DTN in the list of </w:t>
            </w:r>
            <w:r w:rsidRPr="00D411E9">
              <w:rPr>
                <w:b/>
                <w:bCs/>
                <w:color w:val="auto"/>
                <w:sz w:val="20"/>
                <w:szCs w:val="20"/>
              </w:rPr>
              <w:t>Subscriber Names</w:t>
            </w:r>
            <w:r>
              <w:rPr>
                <w:color w:val="auto"/>
                <w:sz w:val="20"/>
                <w:szCs w:val="20"/>
              </w:rPr>
              <w:t xml:space="preserve"> and </w:t>
            </w:r>
            <w:r w:rsidR="0081662F">
              <w:rPr>
                <w:color w:val="auto"/>
                <w:sz w:val="20"/>
                <w:szCs w:val="20"/>
              </w:rPr>
              <w:t xml:space="preserve">select </w:t>
            </w:r>
            <w:r>
              <w:rPr>
                <w:color w:val="auto"/>
                <w:sz w:val="20"/>
                <w:szCs w:val="20"/>
              </w:rPr>
              <w:t>it to open</w:t>
            </w:r>
            <w:r w:rsidR="00163AF1">
              <w:rPr>
                <w:color w:val="auto"/>
                <w:sz w:val="20"/>
                <w:szCs w:val="20"/>
              </w:rPr>
              <w:t xml:space="preserve">. </w:t>
            </w:r>
          </w:p>
          <w:p w14:paraId="3BB0985D" w14:textId="2AEE49CC" w:rsidR="00083512" w:rsidRDefault="00083512">
            <w:pPr>
              <w:pStyle w:val="Default"/>
              <w:spacing w:before="60" w:after="6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(Example below, with Test DTN 9999999999)</w:t>
            </w:r>
            <w:r w:rsidR="00163AF1">
              <w:rPr>
                <w:color w:val="auto"/>
                <w:sz w:val="20"/>
                <w:szCs w:val="20"/>
              </w:rPr>
              <w:t xml:space="preserve">. </w:t>
            </w:r>
          </w:p>
          <w:p w14:paraId="147789F7" w14:textId="57B27A30" w:rsidR="004B2440" w:rsidRPr="00A16834" w:rsidRDefault="00083512">
            <w:pPr>
              <w:pStyle w:val="Default"/>
              <w:spacing w:before="60" w:after="60"/>
              <w:rPr>
                <w:noProof/>
              </w:rPr>
            </w:pPr>
            <w:r>
              <w:rPr>
                <w:noProof/>
              </w:rPr>
              <w:t xml:space="preserve">     </w:t>
            </w:r>
            <w:r w:rsidR="004B2440"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75CBDAB" wp14:editId="49DB9938">
                  <wp:extent cx="5001905" cy="1487170"/>
                  <wp:effectExtent l="0" t="0" r="8255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3805" cy="1544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382E" w:rsidRPr="0068769A" w14:paraId="1CD4BFAE" w14:textId="77777777" w:rsidTr="006D45A1">
        <w:trPr>
          <w:cantSplit/>
          <w:jc w:val="center"/>
        </w:trPr>
        <w:tc>
          <w:tcPr>
            <w:tcW w:w="650" w:type="dxa"/>
          </w:tcPr>
          <w:p w14:paraId="68E8B0EC" w14:textId="77777777" w:rsidR="0017382E" w:rsidRPr="0068769A" w:rsidRDefault="0017382E" w:rsidP="006051B6">
            <w:pPr>
              <w:pStyle w:val="Default"/>
              <w:numPr>
                <w:ilvl w:val="0"/>
                <w:numId w:val="22"/>
              </w:numPr>
              <w:spacing w:before="60" w:after="60"/>
              <w:contextualSpacing/>
              <w:jc w:val="center"/>
              <w:outlineLvl w:val="0"/>
              <w:rPr>
                <w:color w:val="auto"/>
                <w:sz w:val="20"/>
                <w:szCs w:val="20"/>
              </w:rPr>
            </w:pPr>
          </w:p>
        </w:tc>
        <w:tc>
          <w:tcPr>
            <w:tcW w:w="8926" w:type="dxa"/>
          </w:tcPr>
          <w:p w14:paraId="23D567DF" w14:textId="79156DC6" w:rsidR="00083512" w:rsidRDefault="00083512">
            <w:pPr>
              <w:pStyle w:val="Default"/>
              <w:spacing w:before="60" w:after="6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Select </w:t>
            </w:r>
            <w:r w:rsidRPr="004B2440">
              <w:rPr>
                <w:b/>
                <w:bCs/>
                <w:color w:val="auto"/>
                <w:sz w:val="20"/>
                <w:szCs w:val="20"/>
              </w:rPr>
              <w:t>Delete Subscriber</w:t>
            </w:r>
            <w:r w:rsidR="004B2440">
              <w:rPr>
                <w:b/>
                <w:bCs/>
                <w:color w:val="auto"/>
                <w:sz w:val="20"/>
                <w:szCs w:val="20"/>
              </w:rPr>
              <w:t xml:space="preserve">. </w:t>
            </w:r>
          </w:p>
          <w:p w14:paraId="41D82A1F" w14:textId="18088DFB" w:rsidR="004B2440" w:rsidRPr="00A16834" w:rsidRDefault="00083512">
            <w:pPr>
              <w:pStyle w:val="Default"/>
              <w:spacing w:before="60" w:after="60"/>
              <w:rPr>
                <w:noProof/>
              </w:rPr>
            </w:pPr>
            <w:r>
              <w:rPr>
                <w:noProof/>
              </w:rPr>
              <w:t xml:space="preserve">          </w:t>
            </w:r>
            <w:r w:rsidR="004B2440">
              <w:rPr>
                <w:noProof/>
              </w:rPr>
              <w:t xml:space="preserve">    </w:t>
            </w:r>
            <w:r>
              <w:rPr>
                <w:noProof/>
              </w:rPr>
              <w:drawing>
                <wp:inline distT="0" distB="0" distL="0" distR="0" wp14:anchorId="58201332" wp14:editId="19BB5A55">
                  <wp:extent cx="4376562" cy="2425148"/>
                  <wp:effectExtent l="0" t="0" r="508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5"/>
                          <a:srcRect b="4187"/>
                          <a:stretch/>
                        </pic:blipFill>
                        <pic:spPr bwMode="auto">
                          <a:xfrm>
                            <a:off x="0" y="0"/>
                            <a:ext cx="4432094" cy="2455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94B6EF" w14:textId="77777777" w:rsidR="00A16834" w:rsidRPr="00A16834" w:rsidRDefault="00A16834" w:rsidP="00A16834"/>
    <w:p w14:paraId="1E78A4B0" w14:textId="77777777" w:rsidR="00A16834" w:rsidRPr="00A16834" w:rsidRDefault="00A16834" w:rsidP="00A16834"/>
    <w:p w14:paraId="55332088" w14:textId="4F3AD134" w:rsidR="008A0D81" w:rsidRPr="00D624CD" w:rsidRDefault="00767E79" w:rsidP="008F1431">
      <w:pPr>
        <w:pStyle w:val="Heading1"/>
      </w:pPr>
      <w:bookmarkStart w:id="18" w:name="_Toc214541245"/>
      <w:r w:rsidRPr="00D624CD">
        <w:t>Document Management</w:t>
      </w:r>
      <w:bookmarkEnd w:id="18"/>
    </w:p>
    <w:p w14:paraId="09E29EB4" w14:textId="2B649DC6" w:rsidR="00E5107B" w:rsidRDefault="00E5107B" w:rsidP="00E5107B"/>
    <w:tbl>
      <w:tblPr>
        <w:tblW w:w="10417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80"/>
        <w:gridCol w:w="656"/>
        <w:gridCol w:w="334"/>
        <w:gridCol w:w="697"/>
        <w:gridCol w:w="1710"/>
        <w:gridCol w:w="14"/>
        <w:gridCol w:w="2070"/>
        <w:gridCol w:w="540"/>
        <w:gridCol w:w="3316"/>
      </w:tblGrid>
      <w:tr w:rsidR="00236570" w:rsidRPr="00EC5563" w14:paraId="2B770A9D" w14:textId="77777777" w:rsidTr="009A127D">
        <w:trPr>
          <w:cantSplit/>
          <w:trHeight w:val="315"/>
        </w:trPr>
        <w:tc>
          <w:tcPr>
            <w:tcW w:w="10417" w:type="dxa"/>
            <w:gridSpan w:val="10"/>
            <w:shd w:val="clear" w:color="auto" w:fill="D9D9D9" w:themeFill="background1" w:themeFillShade="D9"/>
            <w:vAlign w:val="bottom"/>
          </w:tcPr>
          <w:p w14:paraId="5745CA84" w14:textId="77777777" w:rsidR="00236570" w:rsidRPr="00EC5563" w:rsidRDefault="00236570" w:rsidP="009A127D">
            <w:pPr>
              <w:spacing w:before="120" w:after="120"/>
              <w:ind w:left="0"/>
              <w:rPr>
                <w:rFonts w:cs="Arial"/>
                <w:b/>
                <w:sz w:val="22"/>
                <w:szCs w:val="22"/>
              </w:rPr>
            </w:pPr>
            <w:r w:rsidRPr="00EC5563">
              <w:rPr>
                <w:rFonts w:cs="Arial"/>
                <w:b/>
                <w:sz w:val="22"/>
                <w:szCs w:val="22"/>
              </w:rPr>
              <w:lastRenderedPageBreak/>
              <w:t>Document Management</w:t>
            </w:r>
          </w:p>
        </w:tc>
      </w:tr>
      <w:tr w:rsidR="00236570" w:rsidRPr="00EC5563" w14:paraId="52900A4F" w14:textId="77777777" w:rsidTr="009A127D">
        <w:trPr>
          <w:cantSplit/>
          <w:trHeight w:val="315"/>
        </w:trPr>
        <w:tc>
          <w:tcPr>
            <w:tcW w:w="10417" w:type="dxa"/>
            <w:gridSpan w:val="10"/>
            <w:shd w:val="clear" w:color="auto" w:fill="D9D9D9" w:themeFill="background1" w:themeFillShade="D9"/>
            <w:vAlign w:val="center"/>
          </w:tcPr>
          <w:p w14:paraId="10DEE8A7" w14:textId="77777777" w:rsidR="00236570" w:rsidRPr="00EC5563" w:rsidRDefault="00236570" w:rsidP="009A127D">
            <w:pPr>
              <w:spacing w:before="120" w:after="120"/>
              <w:ind w:left="0"/>
              <w:rPr>
                <w:rFonts w:cs="Arial"/>
                <w:b/>
                <w:sz w:val="24"/>
                <w:szCs w:val="24"/>
              </w:rPr>
            </w:pPr>
            <w:r w:rsidRPr="00EC5563">
              <w:rPr>
                <w:rFonts w:cs="Arial"/>
                <w:b/>
              </w:rPr>
              <w:t>AUTHORS</w:t>
            </w:r>
          </w:p>
        </w:tc>
      </w:tr>
      <w:tr w:rsidR="00236570" w:rsidRPr="00EC5563" w14:paraId="4548BF1A" w14:textId="77777777" w:rsidTr="009A127D">
        <w:trPr>
          <w:cantSplit/>
        </w:trPr>
        <w:tc>
          <w:tcPr>
            <w:tcW w:w="900" w:type="dxa"/>
            <w:vAlign w:val="center"/>
          </w:tcPr>
          <w:p w14:paraId="7AE86903" w14:textId="77777777" w:rsidR="00236570" w:rsidRPr="00EC5563" w:rsidRDefault="00236570" w:rsidP="009A127D">
            <w:pPr>
              <w:spacing w:before="60" w:after="60" w:line="240" w:lineRule="atLeast"/>
              <w:ind w:left="0"/>
              <w:jc w:val="center"/>
              <w:rPr>
                <w:rFonts w:cs="Arial"/>
                <w:b/>
              </w:rPr>
            </w:pPr>
            <w:r w:rsidRPr="00EC5563">
              <w:rPr>
                <w:rFonts w:cs="Arial"/>
                <w:b/>
              </w:rPr>
              <w:t>Author</w:t>
            </w:r>
          </w:p>
        </w:tc>
        <w:tc>
          <w:tcPr>
            <w:tcW w:w="836" w:type="dxa"/>
            <w:gridSpan w:val="2"/>
            <w:vAlign w:val="center"/>
          </w:tcPr>
          <w:p w14:paraId="4111A302" w14:textId="77777777" w:rsidR="00236570" w:rsidRPr="00EC5563" w:rsidRDefault="00236570" w:rsidP="009A127D">
            <w:pPr>
              <w:spacing w:before="60" w:after="60" w:line="240" w:lineRule="atLeast"/>
              <w:ind w:left="0"/>
              <w:jc w:val="center"/>
              <w:rPr>
                <w:rFonts w:cs="Arial"/>
                <w:b/>
              </w:rPr>
            </w:pPr>
            <w:r w:rsidRPr="00EC5563">
              <w:rPr>
                <w:rFonts w:cs="Arial"/>
                <w:b/>
              </w:rPr>
              <w:t>SME</w:t>
            </w:r>
          </w:p>
        </w:tc>
        <w:tc>
          <w:tcPr>
            <w:tcW w:w="2755" w:type="dxa"/>
            <w:gridSpan w:val="4"/>
            <w:vAlign w:val="center"/>
          </w:tcPr>
          <w:p w14:paraId="5CA75493" w14:textId="77777777" w:rsidR="00236570" w:rsidRPr="00EC5563" w:rsidRDefault="00236570" w:rsidP="009A127D">
            <w:pPr>
              <w:spacing w:before="60" w:after="60" w:line="240" w:lineRule="atLeast"/>
              <w:ind w:left="0"/>
              <w:rPr>
                <w:rFonts w:cs="Arial"/>
                <w:b/>
              </w:rPr>
            </w:pPr>
            <w:r w:rsidRPr="00EC5563">
              <w:rPr>
                <w:rFonts w:cs="Arial"/>
                <w:b/>
              </w:rPr>
              <w:t>Name</w:t>
            </w:r>
          </w:p>
        </w:tc>
        <w:tc>
          <w:tcPr>
            <w:tcW w:w="2070" w:type="dxa"/>
            <w:vAlign w:val="center"/>
          </w:tcPr>
          <w:p w14:paraId="1A6464DF" w14:textId="77777777" w:rsidR="00236570" w:rsidRPr="00EC5563" w:rsidRDefault="00236570" w:rsidP="009A127D">
            <w:pPr>
              <w:spacing w:before="60" w:after="60"/>
              <w:ind w:left="0"/>
              <w:rPr>
                <w:rFonts w:cs="Arial"/>
                <w:b/>
              </w:rPr>
            </w:pPr>
            <w:r w:rsidRPr="00EC5563">
              <w:rPr>
                <w:rFonts w:cs="Arial"/>
                <w:b/>
              </w:rPr>
              <w:t>Telephone Number</w:t>
            </w:r>
          </w:p>
        </w:tc>
        <w:tc>
          <w:tcPr>
            <w:tcW w:w="3856" w:type="dxa"/>
            <w:gridSpan w:val="2"/>
            <w:vAlign w:val="center"/>
          </w:tcPr>
          <w:p w14:paraId="187E6DD8" w14:textId="77777777" w:rsidR="00236570" w:rsidRPr="00EC5563" w:rsidRDefault="00236570" w:rsidP="009A127D">
            <w:pPr>
              <w:spacing w:before="60" w:after="60"/>
              <w:ind w:left="0"/>
              <w:rPr>
                <w:rFonts w:cs="Arial"/>
                <w:b/>
              </w:rPr>
            </w:pPr>
            <w:r w:rsidRPr="00EC5563">
              <w:rPr>
                <w:rFonts w:cs="Arial"/>
                <w:b/>
              </w:rPr>
              <w:t>E-mail Address</w:t>
            </w:r>
          </w:p>
        </w:tc>
      </w:tr>
      <w:tr w:rsidR="00236570" w:rsidRPr="00EC5563" w14:paraId="77584380" w14:textId="77777777" w:rsidTr="009A127D">
        <w:trPr>
          <w:cantSplit/>
          <w:trHeight w:val="360"/>
        </w:trPr>
        <w:tc>
          <w:tcPr>
            <w:tcW w:w="900" w:type="dxa"/>
            <w:vAlign w:val="center"/>
          </w:tcPr>
          <w:p w14:paraId="12D814CD" w14:textId="77777777" w:rsidR="00236570" w:rsidRPr="00D624CD" w:rsidRDefault="00236570" w:rsidP="009A127D">
            <w:pPr>
              <w:spacing w:before="60" w:after="60" w:line="240" w:lineRule="atLeast"/>
              <w:ind w:left="0"/>
              <w:jc w:val="center"/>
              <w:rPr>
                <w:rFonts w:cs="Arial"/>
                <w:i/>
              </w:rPr>
            </w:pPr>
            <w:r w:rsidRPr="00D624CD">
              <w:rPr>
                <w:rFonts w:cs="Arial"/>
                <w:i/>
              </w:rPr>
              <w:t>X</w:t>
            </w:r>
          </w:p>
        </w:tc>
        <w:tc>
          <w:tcPr>
            <w:tcW w:w="836" w:type="dxa"/>
            <w:gridSpan w:val="2"/>
            <w:vAlign w:val="center"/>
          </w:tcPr>
          <w:p w14:paraId="06A2B379" w14:textId="77777777" w:rsidR="00236570" w:rsidRPr="00D624CD" w:rsidRDefault="00236570" w:rsidP="009A127D">
            <w:pPr>
              <w:spacing w:before="60" w:after="60" w:line="240" w:lineRule="atLeast"/>
              <w:ind w:left="0"/>
              <w:jc w:val="center"/>
              <w:rPr>
                <w:rFonts w:cs="Arial"/>
                <w:i/>
              </w:rPr>
            </w:pPr>
          </w:p>
        </w:tc>
        <w:tc>
          <w:tcPr>
            <w:tcW w:w="2755" w:type="dxa"/>
            <w:gridSpan w:val="4"/>
            <w:vAlign w:val="center"/>
          </w:tcPr>
          <w:p w14:paraId="2ACBE8DF" w14:textId="2CA60EF0" w:rsidR="00236570" w:rsidRPr="00D624CD" w:rsidRDefault="0098269B" w:rsidP="009A127D">
            <w:pPr>
              <w:spacing w:before="60" w:after="60" w:line="240" w:lineRule="atLeast"/>
              <w:ind w:left="0"/>
              <w:rPr>
                <w:rFonts w:cs="Arial"/>
                <w:i/>
              </w:rPr>
            </w:pPr>
            <w:r w:rsidRPr="00D624CD">
              <w:rPr>
                <w:rFonts w:cs="Arial"/>
                <w:i/>
              </w:rPr>
              <w:t>Yolanda Garner</w:t>
            </w:r>
          </w:p>
        </w:tc>
        <w:tc>
          <w:tcPr>
            <w:tcW w:w="2070" w:type="dxa"/>
            <w:vAlign w:val="center"/>
          </w:tcPr>
          <w:p w14:paraId="6BB18A87" w14:textId="284CCB08" w:rsidR="00236570" w:rsidRPr="00D624CD" w:rsidRDefault="0098269B" w:rsidP="009A127D">
            <w:pPr>
              <w:spacing w:before="60" w:after="60"/>
              <w:ind w:left="0"/>
              <w:rPr>
                <w:rFonts w:cs="Arial"/>
                <w:i/>
              </w:rPr>
            </w:pPr>
            <w:r w:rsidRPr="00D624CD">
              <w:rPr>
                <w:rFonts w:cs="Arial"/>
                <w:i/>
              </w:rPr>
              <w:t>206-580-2629</w:t>
            </w:r>
          </w:p>
        </w:tc>
        <w:tc>
          <w:tcPr>
            <w:tcW w:w="3856" w:type="dxa"/>
            <w:gridSpan w:val="2"/>
            <w:vAlign w:val="center"/>
          </w:tcPr>
          <w:p w14:paraId="151C3CE1" w14:textId="34C6D9FE" w:rsidR="00236570" w:rsidRPr="00D624CD" w:rsidRDefault="0098269B" w:rsidP="009A127D">
            <w:pPr>
              <w:spacing w:before="60" w:after="60"/>
              <w:ind w:left="0"/>
              <w:rPr>
                <w:rFonts w:cs="Arial"/>
                <w:i/>
              </w:rPr>
            </w:pPr>
            <w:hyperlink r:id="rId36" w:history="1">
              <w:r w:rsidRPr="00D624CD">
                <w:rPr>
                  <w:rStyle w:val="Hyperlink"/>
                  <w:rFonts w:cs="Arial"/>
                  <w:i/>
                </w:rPr>
                <w:t>Yolanda.Garner@lumen.com</w:t>
              </w:r>
            </w:hyperlink>
            <w:r w:rsidRPr="00D624CD">
              <w:rPr>
                <w:rFonts w:cs="Arial"/>
                <w:i/>
              </w:rPr>
              <w:t xml:space="preserve"> </w:t>
            </w:r>
          </w:p>
        </w:tc>
      </w:tr>
      <w:tr w:rsidR="00236570" w:rsidRPr="00EC5563" w14:paraId="6A6CE4AF" w14:textId="77777777" w:rsidTr="009A127D">
        <w:trPr>
          <w:cantSplit/>
          <w:trHeight w:val="360"/>
        </w:trPr>
        <w:tc>
          <w:tcPr>
            <w:tcW w:w="900" w:type="dxa"/>
            <w:vAlign w:val="center"/>
          </w:tcPr>
          <w:p w14:paraId="10227572" w14:textId="77777777" w:rsidR="00236570" w:rsidRPr="00D624CD" w:rsidRDefault="00236570" w:rsidP="009A127D">
            <w:pPr>
              <w:spacing w:before="60" w:after="60" w:line="240" w:lineRule="atLeast"/>
              <w:ind w:left="0"/>
              <w:jc w:val="center"/>
              <w:rPr>
                <w:rFonts w:cs="Arial"/>
                <w:i/>
              </w:rPr>
            </w:pPr>
          </w:p>
        </w:tc>
        <w:tc>
          <w:tcPr>
            <w:tcW w:w="836" w:type="dxa"/>
            <w:gridSpan w:val="2"/>
            <w:vAlign w:val="center"/>
          </w:tcPr>
          <w:p w14:paraId="15005847" w14:textId="77777777" w:rsidR="00236570" w:rsidRPr="00D624CD" w:rsidRDefault="00236570" w:rsidP="009A127D">
            <w:pPr>
              <w:spacing w:before="60" w:after="60" w:line="240" w:lineRule="atLeast"/>
              <w:ind w:left="0"/>
              <w:jc w:val="center"/>
              <w:rPr>
                <w:rFonts w:cs="Arial"/>
                <w:i/>
              </w:rPr>
            </w:pPr>
          </w:p>
        </w:tc>
        <w:tc>
          <w:tcPr>
            <w:tcW w:w="2755" w:type="dxa"/>
            <w:gridSpan w:val="4"/>
            <w:vAlign w:val="center"/>
          </w:tcPr>
          <w:p w14:paraId="494768AB" w14:textId="77777777" w:rsidR="00236570" w:rsidRPr="00D624CD" w:rsidRDefault="00236570" w:rsidP="009A127D">
            <w:pPr>
              <w:spacing w:before="60" w:after="60" w:line="240" w:lineRule="atLeast"/>
              <w:ind w:left="0"/>
              <w:rPr>
                <w:rFonts w:cs="Arial"/>
                <w:i/>
              </w:rPr>
            </w:pPr>
          </w:p>
        </w:tc>
        <w:tc>
          <w:tcPr>
            <w:tcW w:w="2070" w:type="dxa"/>
            <w:vAlign w:val="center"/>
          </w:tcPr>
          <w:p w14:paraId="53874FE5" w14:textId="77777777" w:rsidR="00236570" w:rsidRPr="00D624CD" w:rsidRDefault="00236570" w:rsidP="009A127D">
            <w:pPr>
              <w:spacing w:before="60" w:after="60"/>
              <w:ind w:left="0"/>
              <w:rPr>
                <w:rFonts w:cs="Arial"/>
                <w:i/>
              </w:rPr>
            </w:pPr>
          </w:p>
        </w:tc>
        <w:tc>
          <w:tcPr>
            <w:tcW w:w="3856" w:type="dxa"/>
            <w:gridSpan w:val="2"/>
            <w:vAlign w:val="center"/>
          </w:tcPr>
          <w:p w14:paraId="0910F3FD" w14:textId="77777777" w:rsidR="00236570" w:rsidRPr="00D624CD" w:rsidRDefault="00236570" w:rsidP="009A127D">
            <w:pPr>
              <w:spacing w:before="60" w:after="60"/>
              <w:ind w:left="0"/>
              <w:rPr>
                <w:rFonts w:cs="Arial"/>
                <w:i/>
              </w:rPr>
            </w:pPr>
          </w:p>
        </w:tc>
      </w:tr>
      <w:tr w:rsidR="00236570" w:rsidRPr="00EC5563" w14:paraId="57E79D2A" w14:textId="77777777" w:rsidTr="009A127D">
        <w:trPr>
          <w:cantSplit/>
          <w:trHeight w:val="260"/>
        </w:trPr>
        <w:tc>
          <w:tcPr>
            <w:tcW w:w="10417" w:type="dxa"/>
            <w:gridSpan w:val="10"/>
            <w:shd w:val="clear" w:color="auto" w:fill="D9D9D9" w:themeFill="background1" w:themeFillShade="D9"/>
            <w:vAlign w:val="center"/>
          </w:tcPr>
          <w:p w14:paraId="6E8DFB1E" w14:textId="77777777" w:rsidR="00236570" w:rsidRPr="00D624CD" w:rsidRDefault="00236570" w:rsidP="009A127D">
            <w:pPr>
              <w:spacing w:before="120" w:after="120"/>
              <w:ind w:left="0"/>
              <w:rPr>
                <w:rFonts w:cs="Arial"/>
              </w:rPr>
            </w:pPr>
            <w:r w:rsidRPr="00D624CD">
              <w:rPr>
                <w:rFonts w:cs="Arial"/>
                <w:b/>
              </w:rPr>
              <w:t>REVISIONS</w:t>
            </w:r>
          </w:p>
        </w:tc>
      </w:tr>
      <w:tr w:rsidR="00236570" w:rsidRPr="00EC5563" w14:paraId="6EBBE175" w14:textId="77777777" w:rsidTr="009A127D">
        <w:trPr>
          <w:cantSplit/>
          <w:trHeight w:val="413"/>
        </w:trPr>
        <w:tc>
          <w:tcPr>
            <w:tcW w:w="1080" w:type="dxa"/>
            <w:gridSpan w:val="2"/>
            <w:vAlign w:val="center"/>
          </w:tcPr>
          <w:p w14:paraId="6B854A6B" w14:textId="77777777" w:rsidR="00236570" w:rsidRPr="00D624CD" w:rsidRDefault="00236570" w:rsidP="009A127D">
            <w:pPr>
              <w:spacing w:before="60" w:after="60"/>
              <w:ind w:left="0"/>
              <w:jc w:val="center"/>
              <w:rPr>
                <w:rFonts w:cs="Arial"/>
                <w:b/>
              </w:rPr>
            </w:pPr>
            <w:r w:rsidRPr="00D624CD">
              <w:rPr>
                <w:rFonts w:cs="Arial"/>
                <w:b/>
              </w:rPr>
              <w:t>Date</w:t>
            </w:r>
          </w:p>
        </w:tc>
        <w:tc>
          <w:tcPr>
            <w:tcW w:w="990" w:type="dxa"/>
            <w:gridSpan w:val="2"/>
            <w:vAlign w:val="center"/>
          </w:tcPr>
          <w:p w14:paraId="7384D5DE" w14:textId="77777777" w:rsidR="00236570" w:rsidRPr="00D624CD" w:rsidRDefault="00236570" w:rsidP="009A127D">
            <w:pPr>
              <w:spacing w:before="60" w:after="60"/>
              <w:ind w:left="0"/>
              <w:jc w:val="center"/>
              <w:rPr>
                <w:rFonts w:cs="Arial"/>
                <w:b/>
              </w:rPr>
            </w:pPr>
            <w:r w:rsidRPr="00D624CD">
              <w:rPr>
                <w:rFonts w:cs="Arial"/>
                <w:b/>
              </w:rPr>
              <w:t>Issue</w:t>
            </w:r>
          </w:p>
        </w:tc>
        <w:tc>
          <w:tcPr>
            <w:tcW w:w="2407" w:type="dxa"/>
            <w:gridSpan w:val="2"/>
            <w:vAlign w:val="center"/>
          </w:tcPr>
          <w:p w14:paraId="4A0D8E2C" w14:textId="77777777" w:rsidR="00236570" w:rsidRPr="00D624CD" w:rsidRDefault="00236570" w:rsidP="009A127D">
            <w:pPr>
              <w:spacing w:before="60" w:after="60"/>
              <w:ind w:left="0"/>
              <w:rPr>
                <w:rFonts w:cs="Arial"/>
                <w:b/>
              </w:rPr>
            </w:pPr>
            <w:r w:rsidRPr="00D624CD">
              <w:rPr>
                <w:rFonts w:cs="Arial"/>
                <w:b/>
              </w:rPr>
              <w:t>Revised By</w:t>
            </w:r>
          </w:p>
        </w:tc>
        <w:tc>
          <w:tcPr>
            <w:tcW w:w="5940" w:type="dxa"/>
            <w:gridSpan w:val="4"/>
            <w:vAlign w:val="center"/>
          </w:tcPr>
          <w:p w14:paraId="051416D0" w14:textId="77777777" w:rsidR="00236570" w:rsidRPr="00D624CD" w:rsidRDefault="00236570" w:rsidP="009A127D">
            <w:pPr>
              <w:spacing w:before="60" w:after="60"/>
              <w:ind w:left="0"/>
              <w:rPr>
                <w:rFonts w:cs="Arial"/>
                <w:b/>
              </w:rPr>
            </w:pPr>
            <w:r w:rsidRPr="00D624CD">
              <w:rPr>
                <w:rFonts w:cs="Arial"/>
                <w:b/>
              </w:rPr>
              <w:t>Comments</w:t>
            </w:r>
          </w:p>
        </w:tc>
      </w:tr>
      <w:tr w:rsidR="00236570" w:rsidRPr="00EC5563" w14:paraId="5144B955" w14:textId="77777777" w:rsidTr="009A127D">
        <w:trPr>
          <w:cantSplit/>
          <w:trHeight w:val="323"/>
        </w:trPr>
        <w:tc>
          <w:tcPr>
            <w:tcW w:w="1080" w:type="dxa"/>
            <w:gridSpan w:val="2"/>
            <w:vAlign w:val="center"/>
          </w:tcPr>
          <w:p w14:paraId="38C532AD" w14:textId="25EF311F" w:rsidR="00236570" w:rsidRPr="00D624CD" w:rsidRDefault="003F413E" w:rsidP="009A127D">
            <w:pPr>
              <w:spacing w:before="60" w:after="60"/>
              <w:ind w:left="0"/>
              <w:jc w:val="center"/>
              <w:rPr>
                <w:rFonts w:cs="Arial"/>
                <w:i/>
              </w:rPr>
            </w:pPr>
            <w:r w:rsidRPr="00D624CD">
              <w:rPr>
                <w:rFonts w:cs="Arial"/>
                <w:i/>
              </w:rPr>
              <w:t>0</w:t>
            </w:r>
            <w:r w:rsidR="00AD7A2B" w:rsidRPr="00D624CD">
              <w:rPr>
                <w:rFonts w:cs="Arial"/>
                <w:i/>
              </w:rPr>
              <w:t>5</w:t>
            </w:r>
            <w:r w:rsidR="00236570" w:rsidRPr="00D624CD">
              <w:rPr>
                <w:rFonts w:cs="Arial"/>
                <w:i/>
              </w:rPr>
              <w:t>/</w:t>
            </w:r>
            <w:r w:rsidR="00AD7A2B" w:rsidRPr="00D624CD">
              <w:rPr>
                <w:rFonts w:cs="Arial"/>
                <w:i/>
              </w:rPr>
              <w:t>18</w:t>
            </w:r>
            <w:r w:rsidR="00236570" w:rsidRPr="00D624CD">
              <w:rPr>
                <w:rFonts w:cs="Arial"/>
                <w:i/>
              </w:rPr>
              <w:t>/</w:t>
            </w:r>
            <w:r w:rsidRPr="00D624CD">
              <w:rPr>
                <w:rFonts w:cs="Arial"/>
                <w:i/>
              </w:rPr>
              <w:t>22</w:t>
            </w:r>
          </w:p>
        </w:tc>
        <w:tc>
          <w:tcPr>
            <w:tcW w:w="990" w:type="dxa"/>
            <w:gridSpan w:val="2"/>
            <w:vAlign w:val="center"/>
          </w:tcPr>
          <w:p w14:paraId="0035E35B" w14:textId="77777777" w:rsidR="00236570" w:rsidRPr="00D624CD" w:rsidRDefault="00236570" w:rsidP="009A127D">
            <w:pPr>
              <w:spacing w:before="60" w:after="60"/>
              <w:ind w:left="0"/>
              <w:jc w:val="center"/>
              <w:rPr>
                <w:rFonts w:cs="Arial"/>
                <w:i/>
              </w:rPr>
            </w:pPr>
            <w:r w:rsidRPr="00D624CD">
              <w:rPr>
                <w:rFonts w:cs="Arial"/>
                <w:i/>
              </w:rPr>
              <w:t>1</w:t>
            </w:r>
          </w:p>
        </w:tc>
        <w:tc>
          <w:tcPr>
            <w:tcW w:w="2407" w:type="dxa"/>
            <w:gridSpan w:val="2"/>
            <w:vAlign w:val="center"/>
          </w:tcPr>
          <w:p w14:paraId="2E5FB8A1" w14:textId="77777777" w:rsidR="00236570" w:rsidRPr="00D624CD" w:rsidRDefault="00236570" w:rsidP="009A127D">
            <w:pPr>
              <w:spacing w:before="60" w:after="60"/>
              <w:ind w:left="0"/>
              <w:rPr>
                <w:rFonts w:cs="Arial"/>
                <w:i/>
              </w:rPr>
            </w:pPr>
          </w:p>
        </w:tc>
        <w:tc>
          <w:tcPr>
            <w:tcW w:w="5940" w:type="dxa"/>
            <w:gridSpan w:val="4"/>
            <w:vAlign w:val="center"/>
          </w:tcPr>
          <w:p w14:paraId="293AD687" w14:textId="77777777" w:rsidR="00236570" w:rsidRPr="00D624CD" w:rsidRDefault="00236570" w:rsidP="009A127D">
            <w:pPr>
              <w:spacing w:before="60" w:after="60"/>
              <w:ind w:left="0"/>
              <w:rPr>
                <w:rFonts w:cs="Arial"/>
              </w:rPr>
            </w:pPr>
            <w:r w:rsidRPr="00D624CD">
              <w:rPr>
                <w:rFonts w:cs="Arial"/>
                <w:i/>
              </w:rPr>
              <w:t>Initial Version</w:t>
            </w:r>
          </w:p>
        </w:tc>
      </w:tr>
      <w:tr w:rsidR="00236570" w:rsidRPr="00EC5563" w14:paraId="6C560922" w14:textId="77777777" w:rsidTr="009A127D">
        <w:trPr>
          <w:cantSplit/>
          <w:trHeight w:val="323"/>
        </w:trPr>
        <w:tc>
          <w:tcPr>
            <w:tcW w:w="1080" w:type="dxa"/>
            <w:gridSpan w:val="2"/>
            <w:vAlign w:val="center"/>
          </w:tcPr>
          <w:p w14:paraId="5486C5DF" w14:textId="668F32FC" w:rsidR="00236570" w:rsidRPr="00D624CD" w:rsidRDefault="00397ABA" w:rsidP="009A127D">
            <w:pPr>
              <w:spacing w:before="60" w:after="60"/>
              <w:ind w:left="0"/>
              <w:jc w:val="center"/>
              <w:rPr>
                <w:rFonts w:cs="Arial"/>
                <w:i/>
              </w:rPr>
            </w:pPr>
            <w:r w:rsidRPr="00D624CD">
              <w:rPr>
                <w:rFonts w:cs="Arial"/>
                <w:i/>
              </w:rPr>
              <w:t>05/25/22</w:t>
            </w:r>
          </w:p>
        </w:tc>
        <w:tc>
          <w:tcPr>
            <w:tcW w:w="990" w:type="dxa"/>
            <w:gridSpan w:val="2"/>
            <w:vAlign w:val="center"/>
          </w:tcPr>
          <w:p w14:paraId="5161ED9A" w14:textId="1EA3ECB4" w:rsidR="00236570" w:rsidRPr="00D624CD" w:rsidRDefault="00397ABA" w:rsidP="009A127D">
            <w:pPr>
              <w:spacing w:before="60" w:after="60"/>
              <w:ind w:left="0"/>
              <w:jc w:val="center"/>
              <w:rPr>
                <w:rFonts w:cs="Arial"/>
                <w:i/>
              </w:rPr>
            </w:pPr>
            <w:r w:rsidRPr="00D624CD">
              <w:rPr>
                <w:rFonts w:cs="Arial"/>
                <w:i/>
              </w:rPr>
              <w:t>2</w:t>
            </w:r>
          </w:p>
        </w:tc>
        <w:tc>
          <w:tcPr>
            <w:tcW w:w="2407" w:type="dxa"/>
            <w:gridSpan w:val="2"/>
            <w:vAlign w:val="center"/>
          </w:tcPr>
          <w:p w14:paraId="34E514DF" w14:textId="6CFAFE85" w:rsidR="00236570" w:rsidRPr="00D624CD" w:rsidRDefault="00397ABA" w:rsidP="009A127D">
            <w:pPr>
              <w:spacing w:before="60" w:after="60"/>
              <w:ind w:left="0"/>
              <w:rPr>
                <w:rFonts w:cs="Arial"/>
                <w:i/>
              </w:rPr>
            </w:pPr>
            <w:r w:rsidRPr="00D624CD">
              <w:rPr>
                <w:rFonts w:cs="Arial"/>
                <w:i/>
              </w:rPr>
              <w:t>Angela Cox</w:t>
            </w:r>
          </w:p>
        </w:tc>
        <w:tc>
          <w:tcPr>
            <w:tcW w:w="5940" w:type="dxa"/>
            <w:gridSpan w:val="4"/>
            <w:vAlign w:val="center"/>
          </w:tcPr>
          <w:p w14:paraId="535E8661" w14:textId="33893466" w:rsidR="00236570" w:rsidRPr="00D624CD" w:rsidRDefault="00397ABA" w:rsidP="00397ABA">
            <w:pPr>
              <w:autoSpaceDE w:val="0"/>
              <w:autoSpaceDN w:val="0"/>
              <w:adjustRightInd w:val="0"/>
              <w:spacing w:before="60" w:after="60"/>
              <w:ind w:left="0"/>
              <w:rPr>
                <w:rFonts w:asciiTheme="minorHAnsi" w:hAnsiTheme="minorHAnsi" w:cs="Arial"/>
                <w:i/>
                <w:lang w:bidi="ta-IN"/>
              </w:rPr>
            </w:pPr>
            <w:r w:rsidRPr="00D624CD">
              <w:rPr>
                <w:rFonts w:cs="Arial"/>
                <w:i/>
                <w:lang w:bidi="ta-IN"/>
              </w:rPr>
              <w:t xml:space="preserve">Updated for Certification Review </w:t>
            </w:r>
          </w:p>
        </w:tc>
      </w:tr>
      <w:tr w:rsidR="00236570" w:rsidRPr="008D3E6F" w14:paraId="12D4C071" w14:textId="77777777" w:rsidTr="009A127D">
        <w:trPr>
          <w:cantSplit/>
          <w:trHeight w:val="323"/>
        </w:trPr>
        <w:tc>
          <w:tcPr>
            <w:tcW w:w="1080" w:type="dxa"/>
            <w:gridSpan w:val="2"/>
            <w:vAlign w:val="center"/>
          </w:tcPr>
          <w:p w14:paraId="3BA94BA6" w14:textId="3065EBEB" w:rsidR="00236570" w:rsidRPr="00D624CD" w:rsidRDefault="008D3E6F" w:rsidP="009A127D">
            <w:pPr>
              <w:spacing w:before="60" w:after="60"/>
              <w:ind w:left="0"/>
              <w:jc w:val="center"/>
              <w:rPr>
                <w:rFonts w:cs="Arial"/>
                <w:i/>
                <w:iCs/>
              </w:rPr>
            </w:pPr>
            <w:r w:rsidRPr="00D624CD">
              <w:rPr>
                <w:rFonts w:cs="Arial"/>
                <w:i/>
                <w:iCs/>
              </w:rPr>
              <w:t>12/04/24</w:t>
            </w:r>
          </w:p>
        </w:tc>
        <w:tc>
          <w:tcPr>
            <w:tcW w:w="990" w:type="dxa"/>
            <w:gridSpan w:val="2"/>
            <w:vAlign w:val="center"/>
          </w:tcPr>
          <w:p w14:paraId="68C7E12A" w14:textId="51186951" w:rsidR="00236570" w:rsidRPr="00D624CD" w:rsidRDefault="008D3E6F" w:rsidP="009A127D">
            <w:pPr>
              <w:spacing w:before="60" w:after="60"/>
              <w:ind w:left="0"/>
              <w:jc w:val="center"/>
              <w:rPr>
                <w:rFonts w:cs="Arial"/>
                <w:i/>
                <w:iCs/>
              </w:rPr>
            </w:pPr>
            <w:r w:rsidRPr="00D624CD">
              <w:rPr>
                <w:rFonts w:cs="Arial"/>
                <w:i/>
                <w:iCs/>
              </w:rPr>
              <w:t>3</w:t>
            </w:r>
          </w:p>
        </w:tc>
        <w:tc>
          <w:tcPr>
            <w:tcW w:w="2407" w:type="dxa"/>
            <w:gridSpan w:val="2"/>
            <w:vAlign w:val="center"/>
          </w:tcPr>
          <w:p w14:paraId="5715FB7F" w14:textId="5711E2E9" w:rsidR="00236570" w:rsidRPr="00D624CD" w:rsidRDefault="008D3E6F" w:rsidP="009A127D">
            <w:pPr>
              <w:spacing w:before="60" w:after="60"/>
              <w:ind w:left="0"/>
              <w:rPr>
                <w:rFonts w:cs="Arial"/>
                <w:i/>
                <w:iCs/>
              </w:rPr>
            </w:pPr>
            <w:r w:rsidRPr="00D624CD">
              <w:rPr>
                <w:rFonts w:cs="Arial"/>
                <w:i/>
                <w:iCs/>
              </w:rPr>
              <w:t>Yolanda Garner</w:t>
            </w:r>
          </w:p>
        </w:tc>
        <w:tc>
          <w:tcPr>
            <w:tcW w:w="5940" w:type="dxa"/>
            <w:gridSpan w:val="4"/>
            <w:vAlign w:val="center"/>
          </w:tcPr>
          <w:p w14:paraId="7E520AEF" w14:textId="77777777" w:rsidR="00236570" w:rsidRPr="00D624CD" w:rsidRDefault="008D3E6F" w:rsidP="009A127D">
            <w:pPr>
              <w:spacing w:before="60" w:after="60"/>
              <w:ind w:left="0"/>
              <w:rPr>
                <w:i/>
                <w:iCs/>
              </w:rPr>
            </w:pPr>
            <w:r w:rsidRPr="00D624CD">
              <w:rPr>
                <w:i/>
                <w:iCs/>
              </w:rPr>
              <w:t>The Related Documents section has been updated to include two new videos on viewing and creating Positron programming.</w:t>
            </w:r>
          </w:p>
          <w:p w14:paraId="015E1EEB" w14:textId="45C90A7A" w:rsidR="008D3E6F" w:rsidRPr="00D624CD" w:rsidRDefault="008D3E6F" w:rsidP="009A127D">
            <w:pPr>
              <w:spacing w:before="60" w:after="60"/>
              <w:ind w:left="0"/>
              <w:rPr>
                <w:rFonts w:cs="Arial"/>
                <w:i/>
                <w:iCs/>
              </w:rPr>
            </w:pPr>
            <w:r w:rsidRPr="00D624CD">
              <w:rPr>
                <w:i/>
                <w:iCs/>
              </w:rPr>
              <w:t>Update Document Approval from Paula Carazzai to Jackie Stecher</w:t>
            </w:r>
            <w:r w:rsidR="0098269B" w:rsidRPr="00D624CD">
              <w:rPr>
                <w:i/>
                <w:iCs/>
              </w:rPr>
              <w:t xml:space="preserve"> and document owner from Angela Cox to Yolanda Garner.</w:t>
            </w:r>
          </w:p>
        </w:tc>
      </w:tr>
      <w:tr w:rsidR="00D624CD" w:rsidRPr="008D3E6F" w14:paraId="7866FE9A" w14:textId="77777777" w:rsidTr="009A127D">
        <w:trPr>
          <w:cantSplit/>
          <w:trHeight w:val="323"/>
        </w:trPr>
        <w:tc>
          <w:tcPr>
            <w:tcW w:w="1080" w:type="dxa"/>
            <w:gridSpan w:val="2"/>
            <w:vAlign w:val="center"/>
          </w:tcPr>
          <w:p w14:paraId="38A90895" w14:textId="3476FA26" w:rsidR="00D624CD" w:rsidRPr="008D3E6F" w:rsidRDefault="00D624CD" w:rsidP="009A127D">
            <w:pPr>
              <w:spacing w:before="60" w:after="60"/>
              <w:ind w:left="0"/>
              <w:jc w:val="center"/>
              <w:rPr>
                <w:rFonts w:cs="Arial"/>
                <w:i/>
                <w:iCs/>
                <w:highlight w:val="yellow"/>
              </w:rPr>
            </w:pPr>
            <w:r>
              <w:rPr>
                <w:rFonts w:cs="Arial"/>
                <w:i/>
                <w:iCs/>
                <w:highlight w:val="yellow"/>
              </w:rPr>
              <w:t>11/20/25</w:t>
            </w:r>
          </w:p>
        </w:tc>
        <w:tc>
          <w:tcPr>
            <w:tcW w:w="990" w:type="dxa"/>
            <w:gridSpan w:val="2"/>
            <w:vAlign w:val="center"/>
          </w:tcPr>
          <w:p w14:paraId="47BB1DC3" w14:textId="2968637B" w:rsidR="00D624CD" w:rsidRPr="008D3E6F" w:rsidRDefault="00D624CD" w:rsidP="009A127D">
            <w:pPr>
              <w:spacing w:before="60" w:after="60"/>
              <w:ind w:left="0"/>
              <w:jc w:val="center"/>
              <w:rPr>
                <w:rFonts w:cs="Arial"/>
                <w:i/>
                <w:iCs/>
                <w:highlight w:val="yellow"/>
              </w:rPr>
            </w:pPr>
            <w:r>
              <w:rPr>
                <w:rFonts w:cs="Arial"/>
                <w:i/>
                <w:iCs/>
                <w:highlight w:val="yellow"/>
              </w:rPr>
              <w:t>4</w:t>
            </w:r>
          </w:p>
        </w:tc>
        <w:tc>
          <w:tcPr>
            <w:tcW w:w="2407" w:type="dxa"/>
            <w:gridSpan w:val="2"/>
            <w:vAlign w:val="center"/>
          </w:tcPr>
          <w:p w14:paraId="70718F50" w14:textId="33539ADA" w:rsidR="00D624CD" w:rsidRPr="008D3E6F" w:rsidRDefault="00D624CD" w:rsidP="009A127D">
            <w:pPr>
              <w:spacing w:before="60" w:after="60"/>
              <w:ind w:left="0"/>
              <w:rPr>
                <w:rFonts w:cs="Arial"/>
                <w:i/>
                <w:iCs/>
                <w:highlight w:val="yellow"/>
              </w:rPr>
            </w:pPr>
            <w:r>
              <w:rPr>
                <w:rFonts w:cs="Arial"/>
                <w:i/>
                <w:iCs/>
                <w:highlight w:val="yellow"/>
              </w:rPr>
              <w:t>Joela Flaxa</w:t>
            </w:r>
          </w:p>
        </w:tc>
        <w:tc>
          <w:tcPr>
            <w:tcW w:w="5940" w:type="dxa"/>
            <w:gridSpan w:val="4"/>
            <w:vAlign w:val="center"/>
          </w:tcPr>
          <w:p w14:paraId="4F93E939" w14:textId="51F0A768" w:rsidR="00D624CD" w:rsidRPr="008D3E6F" w:rsidRDefault="00D624CD" w:rsidP="009A127D">
            <w:pPr>
              <w:spacing w:before="60" w:after="60"/>
              <w:ind w:left="0"/>
              <w:rPr>
                <w:i/>
                <w:iCs/>
                <w:highlight w:val="yellow"/>
              </w:rPr>
            </w:pPr>
            <w:r w:rsidRPr="00D624CD">
              <w:rPr>
                <w:i/>
                <w:iCs/>
              </w:rPr>
              <w:t>Updated title to remove COR-TSC.</w:t>
            </w:r>
          </w:p>
        </w:tc>
      </w:tr>
      <w:tr w:rsidR="00236570" w:rsidRPr="00EC5563" w14:paraId="257C3854" w14:textId="77777777" w:rsidTr="009A127D">
        <w:trPr>
          <w:cantSplit/>
          <w:trHeight w:val="260"/>
        </w:trPr>
        <w:tc>
          <w:tcPr>
            <w:tcW w:w="10417" w:type="dxa"/>
            <w:gridSpan w:val="10"/>
            <w:shd w:val="clear" w:color="auto" w:fill="D9D9D9" w:themeFill="background1" w:themeFillShade="D9"/>
            <w:vAlign w:val="center"/>
          </w:tcPr>
          <w:p w14:paraId="2D25FD89" w14:textId="77777777" w:rsidR="00236570" w:rsidRPr="00EC5563" w:rsidRDefault="00236570" w:rsidP="009A127D">
            <w:pPr>
              <w:spacing w:before="120" w:after="120"/>
              <w:ind w:left="0"/>
              <w:rPr>
                <w:rFonts w:cs="Arial"/>
              </w:rPr>
            </w:pPr>
            <w:r w:rsidRPr="00EC5563">
              <w:rPr>
                <w:rFonts w:cs="Arial"/>
                <w:b/>
              </w:rPr>
              <w:t>APPROVAL</w:t>
            </w:r>
          </w:p>
        </w:tc>
      </w:tr>
      <w:tr w:rsidR="00236570" w:rsidRPr="00EC5563" w14:paraId="2D04B606" w14:textId="77777777" w:rsidTr="0081662F">
        <w:trPr>
          <w:cantSplit/>
          <w:trHeight w:val="413"/>
        </w:trPr>
        <w:tc>
          <w:tcPr>
            <w:tcW w:w="2767" w:type="dxa"/>
            <w:gridSpan w:val="5"/>
            <w:vAlign w:val="center"/>
          </w:tcPr>
          <w:p w14:paraId="2989B3E7" w14:textId="77777777" w:rsidR="00236570" w:rsidRPr="00EC5563" w:rsidRDefault="00236570" w:rsidP="009A127D">
            <w:pPr>
              <w:spacing w:before="60" w:after="60" w:line="240" w:lineRule="atLeast"/>
              <w:ind w:left="0"/>
              <w:rPr>
                <w:rFonts w:cs="Arial"/>
                <w:b/>
              </w:rPr>
            </w:pPr>
            <w:r w:rsidRPr="00EC5563">
              <w:rPr>
                <w:rFonts w:cs="Arial"/>
                <w:b/>
              </w:rPr>
              <w:t>Name</w:t>
            </w:r>
          </w:p>
        </w:tc>
        <w:tc>
          <w:tcPr>
            <w:tcW w:w="4334" w:type="dxa"/>
            <w:gridSpan w:val="4"/>
            <w:vAlign w:val="center"/>
          </w:tcPr>
          <w:p w14:paraId="22C7600A" w14:textId="77777777" w:rsidR="00236570" w:rsidRPr="00EC5563" w:rsidRDefault="00236570" w:rsidP="009A127D">
            <w:pPr>
              <w:spacing w:before="60" w:after="60"/>
              <w:ind w:left="0"/>
              <w:rPr>
                <w:rFonts w:cs="Arial"/>
                <w:b/>
              </w:rPr>
            </w:pPr>
            <w:r w:rsidRPr="00EC5563">
              <w:rPr>
                <w:rFonts w:cs="Arial"/>
                <w:b/>
              </w:rPr>
              <w:t>Title</w:t>
            </w:r>
          </w:p>
        </w:tc>
        <w:tc>
          <w:tcPr>
            <w:tcW w:w="3316" w:type="dxa"/>
            <w:vAlign w:val="center"/>
          </w:tcPr>
          <w:p w14:paraId="55BC1F2C" w14:textId="77777777" w:rsidR="00236570" w:rsidRPr="00EC5563" w:rsidRDefault="00236570" w:rsidP="009A127D">
            <w:pPr>
              <w:spacing w:before="60" w:after="60"/>
              <w:ind w:left="0"/>
              <w:rPr>
                <w:rFonts w:cs="Arial"/>
                <w:b/>
              </w:rPr>
            </w:pPr>
            <w:r w:rsidRPr="00EC5563">
              <w:rPr>
                <w:rFonts w:cs="Arial"/>
                <w:b/>
              </w:rPr>
              <w:t>Date Approved</w:t>
            </w:r>
          </w:p>
        </w:tc>
      </w:tr>
      <w:tr w:rsidR="00236570" w:rsidRPr="00EC5563" w14:paraId="7BDA49DC" w14:textId="77777777" w:rsidTr="0081662F">
        <w:trPr>
          <w:cantSplit/>
          <w:trHeight w:val="440"/>
        </w:trPr>
        <w:tc>
          <w:tcPr>
            <w:tcW w:w="2767" w:type="dxa"/>
            <w:gridSpan w:val="5"/>
            <w:vAlign w:val="center"/>
          </w:tcPr>
          <w:p w14:paraId="28C7D242" w14:textId="5A3EDF03" w:rsidR="00236570" w:rsidRPr="00EC5563" w:rsidRDefault="008D3E6F" w:rsidP="009A127D">
            <w:pPr>
              <w:spacing w:before="60" w:after="60" w:line="240" w:lineRule="atLeast"/>
              <w:ind w:left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Jackie Stecher</w:t>
            </w:r>
          </w:p>
        </w:tc>
        <w:tc>
          <w:tcPr>
            <w:tcW w:w="4334" w:type="dxa"/>
            <w:gridSpan w:val="4"/>
            <w:vAlign w:val="center"/>
          </w:tcPr>
          <w:p w14:paraId="14D9EBCC" w14:textId="77777777" w:rsidR="00236570" w:rsidRPr="00EC5563" w:rsidRDefault="00236570" w:rsidP="009A127D">
            <w:pPr>
              <w:spacing w:before="60" w:after="60"/>
              <w:ind w:left="0"/>
              <w:rPr>
                <w:rFonts w:cs="Arial"/>
                <w:i/>
              </w:rPr>
            </w:pPr>
            <w:r w:rsidRPr="00EC5563">
              <w:rPr>
                <w:rFonts w:cs="Arial"/>
                <w:i/>
              </w:rPr>
              <w:t>Manager – Mass Markets Ops Excellence</w:t>
            </w:r>
          </w:p>
        </w:tc>
        <w:tc>
          <w:tcPr>
            <w:tcW w:w="3316" w:type="dxa"/>
            <w:vAlign w:val="center"/>
          </w:tcPr>
          <w:p w14:paraId="07379EF8" w14:textId="77ECF6DD" w:rsidR="00236570" w:rsidRPr="00EC5563" w:rsidRDefault="003F413E" w:rsidP="009A127D">
            <w:pPr>
              <w:spacing w:before="60" w:after="60"/>
              <w:ind w:left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0</w:t>
            </w:r>
            <w:r w:rsidR="00AD7A2B">
              <w:rPr>
                <w:rFonts w:cs="Arial"/>
                <w:i/>
              </w:rPr>
              <w:t>5</w:t>
            </w:r>
            <w:r>
              <w:rPr>
                <w:rFonts w:cs="Arial"/>
                <w:i/>
              </w:rPr>
              <w:t>/</w:t>
            </w:r>
            <w:r w:rsidR="00AD7A2B">
              <w:rPr>
                <w:rFonts w:cs="Arial"/>
                <w:i/>
              </w:rPr>
              <w:t>18</w:t>
            </w:r>
            <w:r>
              <w:rPr>
                <w:rFonts w:cs="Arial"/>
                <w:i/>
              </w:rPr>
              <w:t>/2022</w:t>
            </w:r>
          </w:p>
        </w:tc>
      </w:tr>
    </w:tbl>
    <w:p w14:paraId="71810385" w14:textId="638DF934" w:rsidR="00273482" w:rsidRPr="008F1431" w:rsidRDefault="00273482" w:rsidP="00C34D21">
      <w:pPr>
        <w:pStyle w:val="Heading1"/>
        <w:numPr>
          <w:ilvl w:val="0"/>
          <w:numId w:val="0"/>
        </w:numPr>
      </w:pPr>
    </w:p>
    <w:p w14:paraId="7D70FB06" w14:textId="77777777" w:rsidR="00E10C08" w:rsidRPr="009C56A2" w:rsidRDefault="00E10C08" w:rsidP="00E5107B">
      <w:pPr>
        <w:rPr>
          <w:rFonts w:cs="Arial"/>
        </w:rPr>
      </w:pPr>
    </w:p>
    <w:sectPr w:rsidR="00E10C08" w:rsidRPr="009C56A2" w:rsidSect="00AB10FD">
      <w:headerReference w:type="default" r:id="rId37"/>
      <w:footerReference w:type="even" r:id="rId38"/>
      <w:footerReference w:type="default" r:id="rId39"/>
      <w:footerReference w:type="first" r:id="rId40"/>
      <w:pgSz w:w="12240" w:h="15840" w:code="1"/>
      <w:pgMar w:top="2454" w:right="1080" w:bottom="72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F0729" w14:textId="77777777" w:rsidR="00FF2990" w:rsidRDefault="00FF2990">
      <w:r>
        <w:separator/>
      </w:r>
    </w:p>
  </w:endnote>
  <w:endnote w:type="continuationSeparator" w:id="0">
    <w:p w14:paraId="1EBCDBBF" w14:textId="77777777" w:rsidR="00FF2990" w:rsidRDefault="00FF2990">
      <w:r>
        <w:continuationSeparator/>
      </w:r>
    </w:p>
  </w:endnote>
  <w:endnote w:type="continuationNotice" w:id="1">
    <w:p w14:paraId="112B4343" w14:textId="77777777" w:rsidR="00FF2990" w:rsidRDefault="00FF29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DDC79" w14:textId="4EA77F05" w:rsidR="008D3E6F" w:rsidRDefault="008D3E6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AC0D23E" wp14:editId="6DF16B2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07485" cy="314325"/>
              <wp:effectExtent l="0" t="0" r="12065" b="0"/>
              <wp:wrapNone/>
              <wp:docPr id="222529280" name="Text Box 3" descr="Confidential / Distribution restricted to Lumen Employees and Contractors under N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0748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1761B5" w14:textId="060C6461" w:rsidR="008D3E6F" w:rsidRPr="008D3E6F" w:rsidRDefault="008D3E6F" w:rsidP="008D3E6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D3E6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/ Distribution restricted to Lumen Employees and Contractors under NDA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C0D23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Confidential / Distribution restricted to Lumen Employees and Contractors under NDA" style="position:absolute;left:0;text-align:left;margin-left:0;margin-top:0;width:315.55pt;height:24.7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" filled="f" stroked="f">
              <v:textbox style="mso-fit-shape-to-text:t" inset="0,0,0,15pt">
                <w:txbxContent>
                  <w:p w14:paraId="721761B5" w14:textId="060C6461" w:rsidR="008D3E6F" w:rsidRPr="008D3E6F" w:rsidRDefault="008D3E6F" w:rsidP="008D3E6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8D3E6F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Confidential / Distribution restricted to Lumen Employees and Contractors under NDA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B5BD9" w14:textId="2F1CE1A7" w:rsidR="008034D4" w:rsidRDefault="008D3E6F" w:rsidP="008034D4">
    <w:pPr>
      <w:pStyle w:val="Footer"/>
      <w:tabs>
        <w:tab w:val="center" w:pos="5040"/>
      </w:tabs>
      <w:ind w:left="180"/>
      <w:jc w:val="center"/>
      <w:rPr>
        <w:rFonts w:cs="Arial"/>
        <w:i/>
        <w:sz w:val="16"/>
        <w:szCs w:val="16"/>
      </w:rPr>
    </w:pPr>
    <w:r>
      <w:rPr>
        <w:rFonts w:cs="Arial"/>
        <w:i/>
        <w:noProof/>
        <w:sz w:val="16"/>
        <w:szCs w:val="16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02099BA3" wp14:editId="3E763C4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07485" cy="314325"/>
              <wp:effectExtent l="0" t="0" r="12065" b="0"/>
              <wp:wrapNone/>
              <wp:docPr id="731913719" name="Text Box 4" descr="Confidential / Distribution restricted to Lumen Employees and Contractors under N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0748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1D2112" w14:textId="278AA3E8" w:rsidR="008D3E6F" w:rsidRPr="008D3E6F" w:rsidRDefault="008D3E6F" w:rsidP="008D3E6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D3E6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/ Distribution restricted to Lumen Employees and Contractors under NDA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099BA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Confidential / Distribution restricted to Lumen Employees and Contractors under NDA" style="position:absolute;left:0;text-align:left;margin-left:0;margin-top:0;width:315.55pt;height:24.7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" filled="f" stroked="f">
              <v:textbox style="mso-fit-shape-to-text:t" inset="0,0,0,15pt">
                <w:txbxContent>
                  <w:p w14:paraId="7B1D2112" w14:textId="278AA3E8" w:rsidR="008D3E6F" w:rsidRPr="008D3E6F" w:rsidRDefault="008D3E6F" w:rsidP="008D3E6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8D3E6F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Confidential / Distribution restricted to Lumen Employees and Contractors under NDA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34D4" w:rsidRPr="00475830">
      <w:rPr>
        <w:rFonts w:cs="Arial"/>
        <w:i/>
        <w:sz w:val="16"/>
        <w:szCs w:val="16"/>
      </w:rPr>
      <w:t xml:space="preserve">Information contained in this document is Confidential and for Internal Use Only. </w:t>
    </w:r>
  </w:p>
  <w:p w14:paraId="57DF7FA7" w14:textId="77777777" w:rsidR="008034D4" w:rsidRPr="00475830" w:rsidRDefault="008034D4" w:rsidP="008034D4">
    <w:pPr>
      <w:pStyle w:val="Footer"/>
      <w:tabs>
        <w:tab w:val="center" w:pos="5040"/>
      </w:tabs>
      <w:ind w:left="180"/>
      <w:jc w:val="center"/>
      <w:rPr>
        <w:rFonts w:cs="Arial"/>
        <w:i/>
        <w:sz w:val="16"/>
        <w:szCs w:val="16"/>
      </w:rPr>
    </w:pPr>
    <w:r w:rsidRPr="00475830">
      <w:rPr>
        <w:rFonts w:cs="Arial"/>
        <w:i/>
        <w:sz w:val="16"/>
        <w:szCs w:val="16"/>
      </w:rPr>
      <w:t>Unauthorized disclosure outside of Lumen Technologies, Inc. is prohibited.</w:t>
    </w:r>
  </w:p>
  <w:p w14:paraId="6D9135F5" w14:textId="77777777" w:rsidR="00A40239" w:rsidRPr="0015285E" w:rsidRDefault="00940B45" w:rsidP="00402AD3">
    <w:pPr>
      <w:pStyle w:val="Footer"/>
      <w:tabs>
        <w:tab w:val="clear" w:pos="4320"/>
        <w:tab w:val="center" w:pos="5040"/>
      </w:tabs>
      <w:ind w:left="180"/>
      <w:jc w:val="center"/>
      <w:rPr>
        <w:rFonts w:cs="Arial"/>
        <w:sz w:val="18"/>
        <w:szCs w:val="18"/>
      </w:rPr>
    </w:pPr>
    <w:r w:rsidRPr="0015285E">
      <w:rPr>
        <w:rStyle w:val="PageNumber"/>
        <w:rFonts w:cs="Arial"/>
        <w:sz w:val="18"/>
        <w:szCs w:val="18"/>
      </w:rPr>
      <w:fldChar w:fldCharType="begin"/>
    </w:r>
    <w:r w:rsidR="00A40239" w:rsidRPr="0015285E">
      <w:rPr>
        <w:rStyle w:val="PageNumber"/>
        <w:rFonts w:cs="Arial"/>
        <w:sz w:val="18"/>
        <w:szCs w:val="18"/>
      </w:rPr>
      <w:instrText xml:space="preserve"> PAGE </w:instrText>
    </w:r>
    <w:r w:rsidRPr="0015285E">
      <w:rPr>
        <w:rStyle w:val="PageNumber"/>
        <w:rFonts w:cs="Arial"/>
        <w:sz w:val="18"/>
        <w:szCs w:val="18"/>
      </w:rPr>
      <w:fldChar w:fldCharType="separate"/>
    </w:r>
    <w:r w:rsidR="00973647">
      <w:rPr>
        <w:rStyle w:val="PageNumber"/>
        <w:rFonts w:cs="Arial"/>
        <w:noProof/>
        <w:sz w:val="18"/>
        <w:szCs w:val="18"/>
      </w:rPr>
      <w:t>4</w:t>
    </w:r>
    <w:r w:rsidRPr="0015285E">
      <w:rPr>
        <w:rStyle w:val="PageNumber"/>
        <w:rFonts w:cs="Arial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78B73" w14:textId="79011D81" w:rsidR="008D3E6F" w:rsidRDefault="008D3E6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3AD5E7A8" wp14:editId="21F65B1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07485" cy="314325"/>
              <wp:effectExtent l="0" t="0" r="12065" b="0"/>
              <wp:wrapNone/>
              <wp:docPr id="370550671" name="Text Box 2" descr="Confidential / Distribution restricted to Lumen Employees and Contractors under N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0748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495DC6" w14:textId="6B9F7102" w:rsidR="008D3E6F" w:rsidRPr="008D3E6F" w:rsidRDefault="008D3E6F" w:rsidP="008D3E6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D3E6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/ Distribution restricted to Lumen Employees and Contractors under NDA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D5E7A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Confidential / Distribution restricted to Lumen Employees and Contractors under NDA" style="position:absolute;left:0;text-align:left;margin-left:0;margin-top:0;width:315.55pt;height:24.75pt;z-index:251658243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" filled="f" stroked="f">
              <v:textbox style="mso-fit-shape-to-text:t" inset="0,0,0,15pt">
                <w:txbxContent>
                  <w:p w14:paraId="7A495DC6" w14:textId="6B9F7102" w:rsidR="008D3E6F" w:rsidRPr="008D3E6F" w:rsidRDefault="008D3E6F" w:rsidP="008D3E6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8D3E6F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Confidential / Distribution restricted to Lumen Employees and Contractors under NDA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F44F8" w14:textId="77777777" w:rsidR="00FF2990" w:rsidRDefault="00FF2990">
      <w:r>
        <w:separator/>
      </w:r>
    </w:p>
  </w:footnote>
  <w:footnote w:type="continuationSeparator" w:id="0">
    <w:p w14:paraId="7A181D70" w14:textId="77777777" w:rsidR="00FF2990" w:rsidRDefault="00FF2990">
      <w:r>
        <w:continuationSeparator/>
      </w:r>
    </w:p>
  </w:footnote>
  <w:footnote w:type="continuationNotice" w:id="1">
    <w:p w14:paraId="2B482956" w14:textId="77777777" w:rsidR="00FF2990" w:rsidRDefault="00FF29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C3060" w14:textId="44495C8A" w:rsidR="00AB10FD" w:rsidRDefault="00AB10FD" w:rsidP="00AB10FD">
    <w:pPr>
      <w:pStyle w:val="Header"/>
      <w:tabs>
        <w:tab w:val="clear" w:pos="8640"/>
        <w:tab w:val="right" w:pos="10080"/>
      </w:tabs>
      <w:ind w:left="0"/>
      <w:jc w:val="both"/>
      <w:rPr>
        <w:rFonts w:cs="Arial"/>
      </w:rPr>
    </w:pPr>
    <w:r>
      <w:rPr>
        <w:rFonts w:cs="Arial"/>
        <w:noProof/>
      </w:rPr>
      <w:drawing>
        <wp:inline distT="0" distB="0" distL="0" distR="0" wp14:anchorId="40760848" wp14:editId="0B288A33">
          <wp:extent cx="1876425" cy="599413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876425" cy="59941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cs="Arial"/>
      </w:rPr>
      <w:tab/>
    </w:r>
    <w:r>
      <w:rPr>
        <w:rFonts w:cs="Arial"/>
      </w:rPr>
      <w:tab/>
      <w:t>Method &amp; Procedure</w:t>
    </w:r>
  </w:p>
  <w:p w14:paraId="1F9897A9" w14:textId="77777777" w:rsidR="00AB10FD" w:rsidRDefault="00AB10FD" w:rsidP="00AB10FD">
    <w:pPr>
      <w:pStyle w:val="Header"/>
      <w:tabs>
        <w:tab w:val="clear" w:pos="8640"/>
        <w:tab w:val="right" w:pos="10080"/>
      </w:tabs>
      <w:ind w:left="0"/>
      <w:jc w:val="both"/>
      <w:rPr>
        <w:rFonts w:cs="Arial"/>
      </w:rPr>
    </w:pPr>
    <w:r>
      <w:rPr>
        <w:rFonts w:cs="Arial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D4A8A6A" wp14:editId="1FACCDB7">
              <wp:simplePos x="0" y="0"/>
              <wp:positionH relativeFrom="column">
                <wp:posOffset>-101600</wp:posOffset>
              </wp:positionH>
              <wp:positionV relativeFrom="paragraph">
                <wp:posOffset>66040</wp:posOffset>
              </wp:positionV>
              <wp:extent cx="6537960" cy="0"/>
              <wp:effectExtent l="0" t="38100" r="53340" b="57150"/>
              <wp:wrapNone/>
              <wp:docPr id="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37960" cy="0"/>
                      </a:xfrm>
                      <a:prstGeom prst="line">
                        <a:avLst/>
                      </a:prstGeom>
                      <a:noFill/>
                      <a:ln w="92075" cmpd="tri">
                        <a:solidFill>
                          <a:srgbClr val="0C9ED9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 w14:anchorId="76EC12E7">
            <v:line id="Line 5" style="position:absolute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0c9ed9" strokeweight="7.25pt" from="-8pt,5.2pt" to="506.8pt,5.2pt" w14:anchorId="7CF4F9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">
              <v:stroke linestyle="thickBetweenThin"/>
            </v:line>
          </w:pict>
        </mc:Fallback>
      </mc:AlternateContent>
    </w:r>
  </w:p>
  <w:p w14:paraId="3BFEFE7E" w14:textId="2049DBB4" w:rsidR="00AB10FD" w:rsidRDefault="00AB10FD" w:rsidP="00AB10FD">
    <w:pPr>
      <w:pStyle w:val="Header"/>
      <w:tabs>
        <w:tab w:val="clear" w:pos="8640"/>
        <w:tab w:val="left" w:pos="5434"/>
        <w:tab w:val="right" w:pos="10080"/>
      </w:tabs>
      <w:ind w:left="0"/>
      <w:jc w:val="both"/>
      <w:rPr>
        <w:rFonts w:cs="Arial"/>
      </w:rPr>
    </w:pPr>
    <w:r w:rsidRPr="00131426">
      <w:rPr>
        <w:rFonts w:cs="Arial"/>
        <w:b/>
      </w:rPr>
      <w:t xml:space="preserve">Mass Markets Operational Excellence – </w:t>
    </w:r>
    <w:r w:rsidR="000E4B43">
      <w:rPr>
        <w:rFonts w:cs="Arial"/>
        <w:b/>
      </w:rPr>
      <w:t>Programming</w:t>
    </w:r>
    <w:r w:rsidR="000E4B43">
      <w:rPr>
        <w:rFonts w:cs="Arial"/>
        <w:b/>
      </w:rPr>
      <w:tab/>
    </w:r>
    <w:r w:rsidR="000E4B43">
      <w:rPr>
        <w:rFonts w:cs="Arial"/>
        <w:b/>
      </w:rPr>
      <w:tab/>
    </w:r>
    <w:r w:rsidR="000E4B43">
      <w:rPr>
        <w:rFonts w:cs="Arial"/>
        <w:bCs/>
      </w:rPr>
      <w:t>P</w:t>
    </w:r>
    <w:r w:rsidRPr="000E4B43">
      <w:rPr>
        <w:rFonts w:cs="Arial"/>
      </w:rPr>
      <w:t>P-MP-202</w:t>
    </w:r>
    <w:r w:rsidR="00C0279F" w:rsidRPr="000E4B43">
      <w:rPr>
        <w:rFonts w:cs="Arial"/>
      </w:rPr>
      <w:t>2</w:t>
    </w:r>
    <w:r w:rsidRPr="000E4B43">
      <w:rPr>
        <w:rFonts w:cs="Arial"/>
      </w:rPr>
      <w:t>-</w:t>
    </w:r>
    <w:r w:rsidR="00F80AA6">
      <w:rPr>
        <w:rFonts w:cs="Arial"/>
      </w:rPr>
      <w:t>05</w:t>
    </w:r>
    <w:r w:rsidRPr="000E4B43">
      <w:rPr>
        <w:rFonts w:cs="Arial"/>
      </w:rPr>
      <w:t>-</w:t>
    </w:r>
    <w:r w:rsidR="00F80AA6">
      <w:rPr>
        <w:rFonts w:cs="Arial"/>
      </w:rPr>
      <w:t>002</w:t>
    </w:r>
    <w:r w:rsidRPr="000E4B43">
      <w:rPr>
        <w:rFonts w:cs="Arial"/>
      </w:rPr>
      <w:t xml:space="preserve"> </w:t>
    </w:r>
    <w:r w:rsidRPr="008D3E6F">
      <w:rPr>
        <w:rFonts w:cs="Arial"/>
        <w:highlight w:val="yellow"/>
      </w:rPr>
      <w:t xml:space="preserve">Issue </w:t>
    </w:r>
    <w:r w:rsidR="00C155B7">
      <w:rPr>
        <w:rFonts w:cs="Arial"/>
        <w:highlight w:val="yellow"/>
      </w:rPr>
      <w:t>4</w:t>
    </w:r>
    <w:r w:rsidRPr="008D3E6F">
      <w:rPr>
        <w:rFonts w:cs="Arial"/>
        <w:highlight w:val="yellow"/>
      </w:rPr>
      <w:t xml:space="preserve"> Date: </w:t>
    </w:r>
    <w:r w:rsidR="00C155B7">
      <w:rPr>
        <w:rFonts w:cs="Arial"/>
        <w:highlight w:val="yellow"/>
      </w:rPr>
      <w:t>11</w:t>
    </w:r>
    <w:r w:rsidR="008D3E6F" w:rsidRPr="008D3E6F">
      <w:rPr>
        <w:rFonts w:cs="Arial"/>
        <w:highlight w:val="yellow"/>
      </w:rPr>
      <w:t>/</w:t>
    </w:r>
    <w:r w:rsidR="00C155B7">
      <w:rPr>
        <w:rFonts w:cs="Arial"/>
        <w:highlight w:val="yellow"/>
      </w:rPr>
      <w:t>20</w:t>
    </w:r>
    <w:r w:rsidR="008D3E6F" w:rsidRPr="008D3E6F">
      <w:rPr>
        <w:rFonts w:cs="Arial"/>
        <w:highlight w:val="yellow"/>
      </w:rPr>
      <w:t>/</w:t>
    </w:r>
    <w:r w:rsidR="008D3E6F" w:rsidRPr="00C155B7">
      <w:rPr>
        <w:rFonts w:cs="Arial"/>
        <w:highlight w:val="yellow"/>
      </w:rPr>
      <w:t>202</w:t>
    </w:r>
    <w:r w:rsidR="00C155B7" w:rsidRPr="00C155B7">
      <w:rPr>
        <w:rFonts w:cs="Arial"/>
        <w:highlight w:val="yellow"/>
      </w:rPr>
      <w:t>5</w:t>
    </w:r>
  </w:p>
  <w:p w14:paraId="04CC0F6B" w14:textId="77777777" w:rsidR="00521BE7" w:rsidRPr="00AB10FD" w:rsidRDefault="00521BE7" w:rsidP="00AB10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6218"/>
    <w:multiLevelType w:val="hybridMultilevel"/>
    <w:tmpl w:val="A8E4D240"/>
    <w:lvl w:ilvl="0" w:tplc="FFFFFFFF">
      <w:start w:val="1"/>
      <w:numFmt w:val="decimal"/>
      <w:lvlText w:val="%1"/>
      <w:lvlJc w:val="center"/>
      <w:pPr>
        <w:ind w:left="0" w:firstLine="0"/>
      </w:pPr>
      <w:rPr>
        <w:rFonts w:ascii="Arial" w:hAnsi="Arial" w:hint="default"/>
        <w:b w:val="0"/>
        <w:i w:val="0"/>
        <w:color w:val="auto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420FB"/>
    <w:multiLevelType w:val="hybridMultilevel"/>
    <w:tmpl w:val="A8E4D240"/>
    <w:lvl w:ilvl="0" w:tplc="FFFFFFFF">
      <w:start w:val="1"/>
      <w:numFmt w:val="decimal"/>
      <w:lvlText w:val="%1"/>
      <w:lvlJc w:val="center"/>
      <w:pPr>
        <w:ind w:left="0" w:firstLine="0"/>
      </w:pPr>
      <w:rPr>
        <w:rFonts w:ascii="Arial" w:hAnsi="Arial" w:hint="default"/>
        <w:b w:val="0"/>
        <w:i w:val="0"/>
        <w:color w:val="auto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E63AD1"/>
    <w:multiLevelType w:val="hybridMultilevel"/>
    <w:tmpl w:val="A8E4D240"/>
    <w:lvl w:ilvl="0" w:tplc="FFFFFFFF">
      <w:start w:val="1"/>
      <w:numFmt w:val="decimal"/>
      <w:lvlText w:val="%1"/>
      <w:lvlJc w:val="center"/>
      <w:pPr>
        <w:ind w:left="0" w:firstLine="0"/>
      </w:pPr>
      <w:rPr>
        <w:rFonts w:ascii="Arial" w:hAnsi="Arial" w:hint="default"/>
        <w:b w:val="0"/>
        <w:i w:val="0"/>
        <w:color w:val="auto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A1345"/>
    <w:multiLevelType w:val="multilevel"/>
    <w:tmpl w:val="F0DA7864"/>
    <w:lvl w:ilvl="0">
      <w:start w:val="1"/>
      <w:numFmt w:val="decimal"/>
      <w:lvlText w:val="%1.0"/>
      <w:lvlJc w:val="left"/>
      <w:pPr>
        <w:tabs>
          <w:tab w:val="num" w:pos="576"/>
        </w:tabs>
        <w:ind w:left="576" w:hanging="576"/>
      </w:pPr>
      <w:rPr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Arial" w:hint="default"/>
        <w:b/>
        <w:i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0DA46D92"/>
    <w:multiLevelType w:val="hybridMultilevel"/>
    <w:tmpl w:val="A7A853E0"/>
    <w:lvl w:ilvl="0" w:tplc="A2541F62">
      <w:start w:val="1"/>
      <w:numFmt w:val="decimal"/>
      <w:lvlText w:val="%1"/>
      <w:lvlJc w:val="center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015F65"/>
    <w:multiLevelType w:val="hybridMultilevel"/>
    <w:tmpl w:val="D9A2B534"/>
    <w:lvl w:ilvl="0" w:tplc="1660DD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88AE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D420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58A3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98C5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F4F2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B898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AE61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B34E6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60A7CA3"/>
    <w:multiLevelType w:val="hybridMultilevel"/>
    <w:tmpl w:val="8EFCD6D0"/>
    <w:lvl w:ilvl="0" w:tplc="FFFFFFFF">
      <w:start w:val="1"/>
      <w:numFmt w:val="decimal"/>
      <w:lvlText w:val="%1"/>
      <w:lvlJc w:val="center"/>
      <w:pPr>
        <w:ind w:left="0" w:firstLine="0"/>
      </w:pPr>
      <w:rPr>
        <w:rFonts w:ascii="Arial" w:hAnsi="Arial" w:hint="default"/>
        <w:b w:val="0"/>
        <w:i w:val="0"/>
        <w:color w:val="auto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6D0590"/>
    <w:multiLevelType w:val="singleLevel"/>
    <w:tmpl w:val="B19C224C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2F40A3F"/>
    <w:multiLevelType w:val="hybridMultilevel"/>
    <w:tmpl w:val="A8E4D240"/>
    <w:lvl w:ilvl="0" w:tplc="FFFFFFFF">
      <w:start w:val="1"/>
      <w:numFmt w:val="decimal"/>
      <w:lvlText w:val="%1"/>
      <w:lvlJc w:val="center"/>
      <w:pPr>
        <w:ind w:left="0" w:firstLine="0"/>
      </w:pPr>
      <w:rPr>
        <w:rFonts w:ascii="Arial" w:hAnsi="Arial" w:hint="default"/>
        <w:b w:val="0"/>
        <w:i w:val="0"/>
        <w:color w:val="auto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C135BC"/>
    <w:multiLevelType w:val="hybridMultilevel"/>
    <w:tmpl w:val="67BAB84E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0" w15:restartNumberingAfterBreak="0">
    <w:nsid w:val="3EDC401E"/>
    <w:multiLevelType w:val="multilevel"/>
    <w:tmpl w:val="AB24231C"/>
    <w:lvl w:ilvl="0">
      <w:start w:val="1"/>
      <w:numFmt w:val="decimal"/>
      <w:pStyle w:val="Heading1"/>
      <w:lvlText w:val="%1.0"/>
      <w:lvlJc w:val="left"/>
      <w:pPr>
        <w:tabs>
          <w:tab w:val="num" w:pos="576"/>
        </w:tabs>
        <w:ind w:left="576" w:hanging="576"/>
      </w:pPr>
      <w:rPr>
        <w:rFonts w:ascii="Arial" w:hAnsi="Arial" w:cs="Arial" w:hint="default"/>
        <w:b/>
        <w:i w:val="0"/>
        <w:color w:val="auto"/>
        <w:sz w:val="22"/>
        <w:szCs w:val="22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Arial" w:hint="default"/>
        <w:b/>
        <w:i w:val="0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1" w15:restartNumberingAfterBreak="0">
    <w:nsid w:val="48F944A8"/>
    <w:multiLevelType w:val="hybridMultilevel"/>
    <w:tmpl w:val="7E7A7CD6"/>
    <w:lvl w:ilvl="0" w:tplc="3A622136">
      <w:start w:val="1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2" w15:restartNumberingAfterBreak="0">
    <w:nsid w:val="4AF54B13"/>
    <w:multiLevelType w:val="hybridMultilevel"/>
    <w:tmpl w:val="A8E4D240"/>
    <w:lvl w:ilvl="0" w:tplc="FFFFFFFF">
      <w:start w:val="1"/>
      <w:numFmt w:val="decimal"/>
      <w:lvlText w:val="%1"/>
      <w:lvlJc w:val="center"/>
      <w:pPr>
        <w:ind w:left="0" w:firstLine="0"/>
      </w:pPr>
      <w:rPr>
        <w:rFonts w:ascii="Arial" w:hAnsi="Arial" w:hint="default"/>
        <w:b w:val="0"/>
        <w:i w:val="0"/>
        <w:color w:val="auto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4D5634"/>
    <w:multiLevelType w:val="hybridMultilevel"/>
    <w:tmpl w:val="A8E4D240"/>
    <w:lvl w:ilvl="0" w:tplc="FFFFFFFF">
      <w:start w:val="1"/>
      <w:numFmt w:val="decimal"/>
      <w:lvlText w:val="%1"/>
      <w:lvlJc w:val="center"/>
      <w:pPr>
        <w:ind w:left="0" w:firstLine="0"/>
      </w:pPr>
      <w:rPr>
        <w:rFonts w:ascii="Arial" w:hAnsi="Arial" w:hint="default"/>
        <w:b w:val="0"/>
        <w:i w:val="0"/>
        <w:color w:val="auto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AF142A"/>
    <w:multiLevelType w:val="multilevel"/>
    <w:tmpl w:val="321816E2"/>
    <w:lvl w:ilvl="0">
      <w:start w:val="1"/>
      <w:numFmt w:val="decimal"/>
      <w:lvlText w:val="%1.0"/>
      <w:lvlJc w:val="left"/>
      <w:pPr>
        <w:tabs>
          <w:tab w:val="num" w:pos="576"/>
        </w:tabs>
        <w:ind w:left="576" w:hanging="576"/>
      </w:pPr>
      <w:rPr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Arial" w:hint="default"/>
        <w:b/>
        <w:i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5" w15:restartNumberingAfterBreak="0">
    <w:nsid w:val="56596F57"/>
    <w:multiLevelType w:val="singleLevel"/>
    <w:tmpl w:val="D9FE8D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57D66A2F"/>
    <w:multiLevelType w:val="hybridMultilevel"/>
    <w:tmpl w:val="981030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B4654D7"/>
    <w:multiLevelType w:val="singleLevel"/>
    <w:tmpl w:val="B19C224C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0420936"/>
    <w:multiLevelType w:val="singleLevel"/>
    <w:tmpl w:val="38FA5A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656F22CC"/>
    <w:multiLevelType w:val="multilevel"/>
    <w:tmpl w:val="30D4BFD6"/>
    <w:lvl w:ilvl="0">
      <w:start w:val="8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65A127F9"/>
    <w:multiLevelType w:val="hybridMultilevel"/>
    <w:tmpl w:val="A8E4D240"/>
    <w:lvl w:ilvl="0" w:tplc="FFFFFFFF">
      <w:start w:val="1"/>
      <w:numFmt w:val="decimal"/>
      <w:lvlText w:val="%1"/>
      <w:lvlJc w:val="center"/>
      <w:pPr>
        <w:ind w:left="0" w:firstLine="0"/>
      </w:pPr>
      <w:rPr>
        <w:rFonts w:ascii="Arial" w:hAnsi="Arial" w:hint="default"/>
        <w:b w:val="0"/>
        <w:i w:val="0"/>
        <w:color w:val="auto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7764C6"/>
    <w:multiLevelType w:val="hybridMultilevel"/>
    <w:tmpl w:val="B9DCAAAC"/>
    <w:lvl w:ilvl="0" w:tplc="0409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22" w15:restartNumberingAfterBreak="0">
    <w:nsid w:val="6F100BAE"/>
    <w:multiLevelType w:val="singleLevel"/>
    <w:tmpl w:val="B19C224C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1B34297"/>
    <w:multiLevelType w:val="hybridMultilevel"/>
    <w:tmpl w:val="694E4A7A"/>
    <w:lvl w:ilvl="0" w:tplc="1B027550">
      <w:start w:val="1"/>
      <w:numFmt w:val="decimal"/>
      <w:suff w:val="nothing"/>
      <w:lvlText w:val="%1"/>
      <w:lvlJc w:val="center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8305A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76EA44EE"/>
    <w:multiLevelType w:val="hybridMultilevel"/>
    <w:tmpl w:val="A8E4D240"/>
    <w:lvl w:ilvl="0" w:tplc="F41EBB8E">
      <w:start w:val="1"/>
      <w:numFmt w:val="decimal"/>
      <w:lvlText w:val="%1"/>
      <w:lvlJc w:val="center"/>
      <w:pPr>
        <w:ind w:left="0" w:firstLine="0"/>
      </w:pPr>
      <w:rPr>
        <w:rFonts w:ascii="Arial" w:hAnsi="Arial" w:hint="default"/>
        <w:b w:val="0"/>
        <w:i w:val="0"/>
        <w:color w:val="auto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7265AD"/>
    <w:multiLevelType w:val="multilevel"/>
    <w:tmpl w:val="159C5FD4"/>
    <w:lvl w:ilvl="0">
      <w:start w:val="1"/>
      <w:numFmt w:val="decimal"/>
      <w:lvlText w:val="%1.0"/>
      <w:lvlJc w:val="left"/>
      <w:pPr>
        <w:tabs>
          <w:tab w:val="num" w:pos="576"/>
        </w:tabs>
        <w:ind w:left="576" w:hanging="576"/>
      </w:pPr>
      <w:rPr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b/>
        <w:i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307394348">
    <w:abstractNumId w:val="10"/>
  </w:num>
  <w:num w:numId="2" w16cid:durableId="39328415">
    <w:abstractNumId w:val="18"/>
  </w:num>
  <w:num w:numId="3" w16cid:durableId="175312393">
    <w:abstractNumId w:val="24"/>
  </w:num>
  <w:num w:numId="4" w16cid:durableId="1794593026">
    <w:abstractNumId w:val="15"/>
  </w:num>
  <w:num w:numId="5" w16cid:durableId="914625765">
    <w:abstractNumId w:val="17"/>
  </w:num>
  <w:num w:numId="6" w16cid:durableId="1415736125">
    <w:abstractNumId w:val="7"/>
  </w:num>
  <w:num w:numId="7" w16cid:durableId="314838011">
    <w:abstractNumId w:val="22"/>
  </w:num>
  <w:num w:numId="8" w16cid:durableId="1076782783">
    <w:abstractNumId w:val="26"/>
  </w:num>
  <w:num w:numId="9" w16cid:durableId="1823738090">
    <w:abstractNumId w:val="3"/>
  </w:num>
  <w:num w:numId="10" w16cid:durableId="5911586">
    <w:abstractNumId w:val="19"/>
  </w:num>
  <w:num w:numId="11" w16cid:durableId="2024548903">
    <w:abstractNumId w:val="14"/>
  </w:num>
  <w:num w:numId="12" w16cid:durableId="1676229328">
    <w:abstractNumId w:val="11"/>
  </w:num>
  <w:num w:numId="13" w16cid:durableId="2053655761">
    <w:abstractNumId w:val="25"/>
  </w:num>
  <w:num w:numId="14" w16cid:durableId="762458469">
    <w:abstractNumId w:val="8"/>
  </w:num>
  <w:num w:numId="15" w16cid:durableId="486942709">
    <w:abstractNumId w:val="20"/>
  </w:num>
  <w:num w:numId="16" w16cid:durableId="778337244">
    <w:abstractNumId w:val="6"/>
  </w:num>
  <w:num w:numId="17" w16cid:durableId="930625373">
    <w:abstractNumId w:val="21"/>
  </w:num>
  <w:num w:numId="18" w16cid:durableId="11807020">
    <w:abstractNumId w:val="5"/>
  </w:num>
  <w:num w:numId="19" w16cid:durableId="941034268">
    <w:abstractNumId w:val="13"/>
  </w:num>
  <w:num w:numId="20" w16cid:durableId="1945989158">
    <w:abstractNumId w:val="9"/>
  </w:num>
  <w:num w:numId="21" w16cid:durableId="1566262267">
    <w:abstractNumId w:val="1"/>
  </w:num>
  <w:num w:numId="22" w16cid:durableId="174148272">
    <w:abstractNumId w:val="2"/>
  </w:num>
  <w:num w:numId="23" w16cid:durableId="1826047669">
    <w:abstractNumId w:val="0"/>
  </w:num>
  <w:num w:numId="24" w16cid:durableId="1511065288">
    <w:abstractNumId w:val="12"/>
  </w:num>
  <w:num w:numId="25" w16cid:durableId="192499308">
    <w:abstractNumId w:val="16"/>
  </w:num>
  <w:num w:numId="26" w16cid:durableId="1888759507">
    <w:abstractNumId w:val="4"/>
  </w:num>
  <w:num w:numId="27" w16cid:durableId="169163901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6C3"/>
    <w:rsid w:val="00003C1E"/>
    <w:rsid w:val="0000627F"/>
    <w:rsid w:val="00010E6F"/>
    <w:rsid w:val="000141D3"/>
    <w:rsid w:val="000158E3"/>
    <w:rsid w:val="000266A7"/>
    <w:rsid w:val="00043F3E"/>
    <w:rsid w:val="000521F9"/>
    <w:rsid w:val="00055598"/>
    <w:rsid w:val="000560D1"/>
    <w:rsid w:val="00057E71"/>
    <w:rsid w:val="00062A7C"/>
    <w:rsid w:val="00062BFA"/>
    <w:rsid w:val="00065175"/>
    <w:rsid w:val="00074EA0"/>
    <w:rsid w:val="0007727D"/>
    <w:rsid w:val="00077FE3"/>
    <w:rsid w:val="00080BC5"/>
    <w:rsid w:val="00083439"/>
    <w:rsid w:val="00083512"/>
    <w:rsid w:val="000840DD"/>
    <w:rsid w:val="00084D38"/>
    <w:rsid w:val="00085F3D"/>
    <w:rsid w:val="000A6920"/>
    <w:rsid w:val="000A6BB7"/>
    <w:rsid w:val="000B198B"/>
    <w:rsid w:val="000B2CF6"/>
    <w:rsid w:val="000B7D2B"/>
    <w:rsid w:val="000C10E6"/>
    <w:rsid w:val="000C541A"/>
    <w:rsid w:val="000C57E9"/>
    <w:rsid w:val="000C5D3E"/>
    <w:rsid w:val="000D0654"/>
    <w:rsid w:val="000D68C0"/>
    <w:rsid w:val="000E2816"/>
    <w:rsid w:val="000E3958"/>
    <w:rsid w:val="000E4B43"/>
    <w:rsid w:val="000F071E"/>
    <w:rsid w:val="000F474A"/>
    <w:rsid w:val="000F52B4"/>
    <w:rsid w:val="001033E5"/>
    <w:rsid w:val="001033FE"/>
    <w:rsid w:val="001059D4"/>
    <w:rsid w:val="00106DD2"/>
    <w:rsid w:val="00107702"/>
    <w:rsid w:val="00120236"/>
    <w:rsid w:val="00122AF2"/>
    <w:rsid w:val="00131DDD"/>
    <w:rsid w:val="00132C04"/>
    <w:rsid w:val="001330A6"/>
    <w:rsid w:val="00152564"/>
    <w:rsid w:val="0015285E"/>
    <w:rsid w:val="001530BD"/>
    <w:rsid w:val="00153F6B"/>
    <w:rsid w:val="00154A7F"/>
    <w:rsid w:val="00154E0F"/>
    <w:rsid w:val="00155BFD"/>
    <w:rsid w:val="00160C28"/>
    <w:rsid w:val="00163AF1"/>
    <w:rsid w:val="00164F4F"/>
    <w:rsid w:val="001658ED"/>
    <w:rsid w:val="001700FB"/>
    <w:rsid w:val="0017259F"/>
    <w:rsid w:val="0017358D"/>
    <w:rsid w:val="0017382E"/>
    <w:rsid w:val="00173FED"/>
    <w:rsid w:val="00190B3D"/>
    <w:rsid w:val="00192AFB"/>
    <w:rsid w:val="00195CCB"/>
    <w:rsid w:val="00196572"/>
    <w:rsid w:val="00197F7F"/>
    <w:rsid w:val="001A2181"/>
    <w:rsid w:val="001B423D"/>
    <w:rsid w:val="001C77A4"/>
    <w:rsid w:val="001D0058"/>
    <w:rsid w:val="001D2860"/>
    <w:rsid w:val="001D2CEB"/>
    <w:rsid w:val="001D78C2"/>
    <w:rsid w:val="001E0578"/>
    <w:rsid w:val="001E2918"/>
    <w:rsid w:val="001E3CA1"/>
    <w:rsid w:val="001E4853"/>
    <w:rsid w:val="001E69C8"/>
    <w:rsid w:val="00202696"/>
    <w:rsid w:val="00203240"/>
    <w:rsid w:val="00213A24"/>
    <w:rsid w:val="00217BF3"/>
    <w:rsid w:val="00221B17"/>
    <w:rsid w:val="00223CFE"/>
    <w:rsid w:val="00227294"/>
    <w:rsid w:val="00227A29"/>
    <w:rsid w:val="00227C86"/>
    <w:rsid w:val="00236570"/>
    <w:rsid w:val="0023703A"/>
    <w:rsid w:val="00240D4B"/>
    <w:rsid w:val="0024311C"/>
    <w:rsid w:val="00243356"/>
    <w:rsid w:val="00243D27"/>
    <w:rsid w:val="002468A8"/>
    <w:rsid w:val="002641D1"/>
    <w:rsid w:val="00271E26"/>
    <w:rsid w:val="00273482"/>
    <w:rsid w:val="00273FE3"/>
    <w:rsid w:val="00277AE4"/>
    <w:rsid w:val="0028249B"/>
    <w:rsid w:val="002825FD"/>
    <w:rsid w:val="002876EF"/>
    <w:rsid w:val="00291193"/>
    <w:rsid w:val="00294DD0"/>
    <w:rsid w:val="00296944"/>
    <w:rsid w:val="002970F1"/>
    <w:rsid w:val="0029788A"/>
    <w:rsid w:val="002A3055"/>
    <w:rsid w:val="002C1203"/>
    <w:rsid w:val="002C2FC8"/>
    <w:rsid w:val="002C3B67"/>
    <w:rsid w:val="002C7E0B"/>
    <w:rsid w:val="002D28B2"/>
    <w:rsid w:val="002D3F03"/>
    <w:rsid w:val="002D52E5"/>
    <w:rsid w:val="002D607B"/>
    <w:rsid w:val="002E1098"/>
    <w:rsid w:val="002F5786"/>
    <w:rsid w:val="003000B2"/>
    <w:rsid w:val="00303B47"/>
    <w:rsid w:val="003138CF"/>
    <w:rsid w:val="00315881"/>
    <w:rsid w:val="00324CF7"/>
    <w:rsid w:val="003336CC"/>
    <w:rsid w:val="003540FA"/>
    <w:rsid w:val="0035728F"/>
    <w:rsid w:val="00363032"/>
    <w:rsid w:val="00363F30"/>
    <w:rsid w:val="0036509E"/>
    <w:rsid w:val="003702EA"/>
    <w:rsid w:val="003750FB"/>
    <w:rsid w:val="00380588"/>
    <w:rsid w:val="00382C53"/>
    <w:rsid w:val="00386B77"/>
    <w:rsid w:val="003902A3"/>
    <w:rsid w:val="00391996"/>
    <w:rsid w:val="0039232D"/>
    <w:rsid w:val="00397ABA"/>
    <w:rsid w:val="003A24C9"/>
    <w:rsid w:val="003A30EA"/>
    <w:rsid w:val="003B7EEF"/>
    <w:rsid w:val="003C06BF"/>
    <w:rsid w:val="003C3721"/>
    <w:rsid w:val="003C3CCA"/>
    <w:rsid w:val="003D05B3"/>
    <w:rsid w:val="003D1E07"/>
    <w:rsid w:val="003D4618"/>
    <w:rsid w:val="003D7E59"/>
    <w:rsid w:val="003E243C"/>
    <w:rsid w:val="003E69C6"/>
    <w:rsid w:val="003F0E6D"/>
    <w:rsid w:val="003F3CFA"/>
    <w:rsid w:val="003F413E"/>
    <w:rsid w:val="003F6769"/>
    <w:rsid w:val="00401FA1"/>
    <w:rsid w:val="00402AD3"/>
    <w:rsid w:val="00415E13"/>
    <w:rsid w:val="00420176"/>
    <w:rsid w:val="00423D16"/>
    <w:rsid w:val="004650E0"/>
    <w:rsid w:val="00465EDD"/>
    <w:rsid w:val="00471966"/>
    <w:rsid w:val="00473868"/>
    <w:rsid w:val="004758F1"/>
    <w:rsid w:val="0048662F"/>
    <w:rsid w:val="00491882"/>
    <w:rsid w:val="004954C2"/>
    <w:rsid w:val="004A037D"/>
    <w:rsid w:val="004A056B"/>
    <w:rsid w:val="004A0C2D"/>
    <w:rsid w:val="004A3812"/>
    <w:rsid w:val="004A419D"/>
    <w:rsid w:val="004A44E9"/>
    <w:rsid w:val="004A4B8A"/>
    <w:rsid w:val="004B2440"/>
    <w:rsid w:val="004B42AD"/>
    <w:rsid w:val="004C07DB"/>
    <w:rsid w:val="004C09F0"/>
    <w:rsid w:val="004C235A"/>
    <w:rsid w:val="004C2976"/>
    <w:rsid w:val="004C4CBA"/>
    <w:rsid w:val="004C503E"/>
    <w:rsid w:val="004C6FCB"/>
    <w:rsid w:val="004D10C5"/>
    <w:rsid w:val="004D286E"/>
    <w:rsid w:val="004D6526"/>
    <w:rsid w:val="004E3D08"/>
    <w:rsid w:val="004F1872"/>
    <w:rsid w:val="004F1EA2"/>
    <w:rsid w:val="004F21BB"/>
    <w:rsid w:val="005056E7"/>
    <w:rsid w:val="005078FE"/>
    <w:rsid w:val="00513A3E"/>
    <w:rsid w:val="005160ED"/>
    <w:rsid w:val="00521BE7"/>
    <w:rsid w:val="00527269"/>
    <w:rsid w:val="0053073D"/>
    <w:rsid w:val="00534815"/>
    <w:rsid w:val="00534C34"/>
    <w:rsid w:val="0053733E"/>
    <w:rsid w:val="0054053C"/>
    <w:rsid w:val="005504D4"/>
    <w:rsid w:val="00565368"/>
    <w:rsid w:val="005653A0"/>
    <w:rsid w:val="00566C8D"/>
    <w:rsid w:val="005705EC"/>
    <w:rsid w:val="00571C11"/>
    <w:rsid w:val="00572F6B"/>
    <w:rsid w:val="005761CF"/>
    <w:rsid w:val="00581BF0"/>
    <w:rsid w:val="00582396"/>
    <w:rsid w:val="00582FBF"/>
    <w:rsid w:val="00583C11"/>
    <w:rsid w:val="00585D5F"/>
    <w:rsid w:val="00585E46"/>
    <w:rsid w:val="005941F4"/>
    <w:rsid w:val="005A0D38"/>
    <w:rsid w:val="005A1027"/>
    <w:rsid w:val="005A33D8"/>
    <w:rsid w:val="005B0AC1"/>
    <w:rsid w:val="005B2475"/>
    <w:rsid w:val="005C1267"/>
    <w:rsid w:val="005C2390"/>
    <w:rsid w:val="005C3C5D"/>
    <w:rsid w:val="005C5B86"/>
    <w:rsid w:val="005D31BB"/>
    <w:rsid w:val="005D4753"/>
    <w:rsid w:val="005E119E"/>
    <w:rsid w:val="005E52F0"/>
    <w:rsid w:val="005E65E8"/>
    <w:rsid w:val="005F5136"/>
    <w:rsid w:val="005F73B2"/>
    <w:rsid w:val="006040BD"/>
    <w:rsid w:val="006051B6"/>
    <w:rsid w:val="00606AC0"/>
    <w:rsid w:val="006075F3"/>
    <w:rsid w:val="00607C23"/>
    <w:rsid w:val="00610D3A"/>
    <w:rsid w:val="006111E6"/>
    <w:rsid w:val="0061219F"/>
    <w:rsid w:val="006214D8"/>
    <w:rsid w:val="006246D6"/>
    <w:rsid w:val="00626E80"/>
    <w:rsid w:val="00641DCB"/>
    <w:rsid w:val="00645DA6"/>
    <w:rsid w:val="00646EFD"/>
    <w:rsid w:val="00647072"/>
    <w:rsid w:val="00647AFC"/>
    <w:rsid w:val="006542A5"/>
    <w:rsid w:val="006658BD"/>
    <w:rsid w:val="00666667"/>
    <w:rsid w:val="006679B0"/>
    <w:rsid w:val="00674B48"/>
    <w:rsid w:val="00675A45"/>
    <w:rsid w:val="00680A3C"/>
    <w:rsid w:val="00681290"/>
    <w:rsid w:val="00682135"/>
    <w:rsid w:val="006933E7"/>
    <w:rsid w:val="006A1AB4"/>
    <w:rsid w:val="006A235D"/>
    <w:rsid w:val="006A2F5A"/>
    <w:rsid w:val="006A3361"/>
    <w:rsid w:val="006A5727"/>
    <w:rsid w:val="006B1615"/>
    <w:rsid w:val="006B64BE"/>
    <w:rsid w:val="006B7075"/>
    <w:rsid w:val="006C0270"/>
    <w:rsid w:val="006C6E96"/>
    <w:rsid w:val="006C7196"/>
    <w:rsid w:val="006C774D"/>
    <w:rsid w:val="006D0950"/>
    <w:rsid w:val="006D2054"/>
    <w:rsid w:val="006D3FD6"/>
    <w:rsid w:val="006F4522"/>
    <w:rsid w:val="006F5290"/>
    <w:rsid w:val="006F65B1"/>
    <w:rsid w:val="0070152A"/>
    <w:rsid w:val="007109B3"/>
    <w:rsid w:val="00713710"/>
    <w:rsid w:val="00713866"/>
    <w:rsid w:val="0071499E"/>
    <w:rsid w:val="00722C10"/>
    <w:rsid w:val="007245A6"/>
    <w:rsid w:val="0073052B"/>
    <w:rsid w:val="0073438F"/>
    <w:rsid w:val="007373B4"/>
    <w:rsid w:val="007438F8"/>
    <w:rsid w:val="0075278D"/>
    <w:rsid w:val="00754923"/>
    <w:rsid w:val="007556F0"/>
    <w:rsid w:val="00762724"/>
    <w:rsid w:val="00767AFB"/>
    <w:rsid w:val="00767E79"/>
    <w:rsid w:val="00767EFD"/>
    <w:rsid w:val="007821B9"/>
    <w:rsid w:val="00790DF4"/>
    <w:rsid w:val="00794095"/>
    <w:rsid w:val="00795889"/>
    <w:rsid w:val="007A0533"/>
    <w:rsid w:val="007A62CA"/>
    <w:rsid w:val="007A7295"/>
    <w:rsid w:val="007A7940"/>
    <w:rsid w:val="007B0F35"/>
    <w:rsid w:val="007C1162"/>
    <w:rsid w:val="007E124B"/>
    <w:rsid w:val="007E60FC"/>
    <w:rsid w:val="007F1E75"/>
    <w:rsid w:val="007F2D3D"/>
    <w:rsid w:val="007F39AA"/>
    <w:rsid w:val="007F744B"/>
    <w:rsid w:val="008034D4"/>
    <w:rsid w:val="00807E17"/>
    <w:rsid w:val="0081511D"/>
    <w:rsid w:val="0081662F"/>
    <w:rsid w:val="00827A3E"/>
    <w:rsid w:val="0083454D"/>
    <w:rsid w:val="00834B69"/>
    <w:rsid w:val="00845775"/>
    <w:rsid w:val="00846095"/>
    <w:rsid w:val="00851DAF"/>
    <w:rsid w:val="00860FBC"/>
    <w:rsid w:val="00877BF0"/>
    <w:rsid w:val="008836C3"/>
    <w:rsid w:val="00886FDC"/>
    <w:rsid w:val="00890845"/>
    <w:rsid w:val="00893AA2"/>
    <w:rsid w:val="00897D51"/>
    <w:rsid w:val="00897D92"/>
    <w:rsid w:val="008A0D81"/>
    <w:rsid w:val="008A30C3"/>
    <w:rsid w:val="008A6873"/>
    <w:rsid w:val="008B29D2"/>
    <w:rsid w:val="008B37C0"/>
    <w:rsid w:val="008B4BE9"/>
    <w:rsid w:val="008C1CF5"/>
    <w:rsid w:val="008C3A66"/>
    <w:rsid w:val="008C4007"/>
    <w:rsid w:val="008C4CB2"/>
    <w:rsid w:val="008D133F"/>
    <w:rsid w:val="008D3E6F"/>
    <w:rsid w:val="008D69D4"/>
    <w:rsid w:val="008E1B11"/>
    <w:rsid w:val="008E30F1"/>
    <w:rsid w:val="008E34E7"/>
    <w:rsid w:val="008E3CB5"/>
    <w:rsid w:val="008F1431"/>
    <w:rsid w:val="008F249F"/>
    <w:rsid w:val="008F2761"/>
    <w:rsid w:val="00905EF5"/>
    <w:rsid w:val="0090671F"/>
    <w:rsid w:val="00925913"/>
    <w:rsid w:val="009334D7"/>
    <w:rsid w:val="00933F83"/>
    <w:rsid w:val="00940B45"/>
    <w:rsid w:val="00941136"/>
    <w:rsid w:val="00947E35"/>
    <w:rsid w:val="00952343"/>
    <w:rsid w:val="00965763"/>
    <w:rsid w:val="00967B21"/>
    <w:rsid w:val="00967B2E"/>
    <w:rsid w:val="00973647"/>
    <w:rsid w:val="00974FC3"/>
    <w:rsid w:val="009774AE"/>
    <w:rsid w:val="0098134B"/>
    <w:rsid w:val="0098269B"/>
    <w:rsid w:val="0098433E"/>
    <w:rsid w:val="00990CE1"/>
    <w:rsid w:val="0099166F"/>
    <w:rsid w:val="00993075"/>
    <w:rsid w:val="009A057B"/>
    <w:rsid w:val="009A5A84"/>
    <w:rsid w:val="009A7266"/>
    <w:rsid w:val="009B16EF"/>
    <w:rsid w:val="009B4688"/>
    <w:rsid w:val="009B50DC"/>
    <w:rsid w:val="009C297D"/>
    <w:rsid w:val="009C56A2"/>
    <w:rsid w:val="009C5FB1"/>
    <w:rsid w:val="009D38B7"/>
    <w:rsid w:val="009D44D4"/>
    <w:rsid w:val="009E6CCE"/>
    <w:rsid w:val="009F1F5A"/>
    <w:rsid w:val="00A011D7"/>
    <w:rsid w:val="00A04656"/>
    <w:rsid w:val="00A11EB1"/>
    <w:rsid w:val="00A143DA"/>
    <w:rsid w:val="00A15D29"/>
    <w:rsid w:val="00A16834"/>
    <w:rsid w:val="00A1691B"/>
    <w:rsid w:val="00A33720"/>
    <w:rsid w:val="00A33C84"/>
    <w:rsid w:val="00A36BBC"/>
    <w:rsid w:val="00A36E58"/>
    <w:rsid w:val="00A37DCC"/>
    <w:rsid w:val="00A40239"/>
    <w:rsid w:val="00A41013"/>
    <w:rsid w:val="00A471A9"/>
    <w:rsid w:val="00A50EE7"/>
    <w:rsid w:val="00A543BE"/>
    <w:rsid w:val="00A66309"/>
    <w:rsid w:val="00A77742"/>
    <w:rsid w:val="00A82BAE"/>
    <w:rsid w:val="00A83F69"/>
    <w:rsid w:val="00A91311"/>
    <w:rsid w:val="00A958BC"/>
    <w:rsid w:val="00A96373"/>
    <w:rsid w:val="00AA4E23"/>
    <w:rsid w:val="00AA66F6"/>
    <w:rsid w:val="00AB07EF"/>
    <w:rsid w:val="00AB10FD"/>
    <w:rsid w:val="00AB2183"/>
    <w:rsid w:val="00AB3A1E"/>
    <w:rsid w:val="00AB4C54"/>
    <w:rsid w:val="00AB6274"/>
    <w:rsid w:val="00AD06B5"/>
    <w:rsid w:val="00AD3D50"/>
    <w:rsid w:val="00AD7030"/>
    <w:rsid w:val="00AD7A2B"/>
    <w:rsid w:val="00AE1FD0"/>
    <w:rsid w:val="00AE4695"/>
    <w:rsid w:val="00AE5751"/>
    <w:rsid w:val="00AE595A"/>
    <w:rsid w:val="00AF3635"/>
    <w:rsid w:val="00B0187A"/>
    <w:rsid w:val="00B033AF"/>
    <w:rsid w:val="00B058AB"/>
    <w:rsid w:val="00B140A9"/>
    <w:rsid w:val="00B20A51"/>
    <w:rsid w:val="00B23DD9"/>
    <w:rsid w:val="00B33B7D"/>
    <w:rsid w:val="00B37AE0"/>
    <w:rsid w:val="00B458D5"/>
    <w:rsid w:val="00B47C34"/>
    <w:rsid w:val="00B57816"/>
    <w:rsid w:val="00B72075"/>
    <w:rsid w:val="00B724D4"/>
    <w:rsid w:val="00B730A1"/>
    <w:rsid w:val="00B820BF"/>
    <w:rsid w:val="00B87F2A"/>
    <w:rsid w:val="00B919DD"/>
    <w:rsid w:val="00B92E8E"/>
    <w:rsid w:val="00BB490E"/>
    <w:rsid w:val="00BB4B3C"/>
    <w:rsid w:val="00BC094C"/>
    <w:rsid w:val="00BC3A63"/>
    <w:rsid w:val="00BD16C3"/>
    <w:rsid w:val="00BD1F54"/>
    <w:rsid w:val="00BF350C"/>
    <w:rsid w:val="00C01319"/>
    <w:rsid w:val="00C0279F"/>
    <w:rsid w:val="00C03A64"/>
    <w:rsid w:val="00C03EDE"/>
    <w:rsid w:val="00C04D42"/>
    <w:rsid w:val="00C1071C"/>
    <w:rsid w:val="00C155B7"/>
    <w:rsid w:val="00C26175"/>
    <w:rsid w:val="00C26603"/>
    <w:rsid w:val="00C33024"/>
    <w:rsid w:val="00C34D21"/>
    <w:rsid w:val="00C40912"/>
    <w:rsid w:val="00C41800"/>
    <w:rsid w:val="00C42860"/>
    <w:rsid w:val="00C46366"/>
    <w:rsid w:val="00C530DD"/>
    <w:rsid w:val="00C60CAF"/>
    <w:rsid w:val="00C67C3F"/>
    <w:rsid w:val="00C72BC4"/>
    <w:rsid w:val="00C777EC"/>
    <w:rsid w:val="00C81947"/>
    <w:rsid w:val="00C833AD"/>
    <w:rsid w:val="00C83E52"/>
    <w:rsid w:val="00C85AE9"/>
    <w:rsid w:val="00C958BC"/>
    <w:rsid w:val="00C96279"/>
    <w:rsid w:val="00CA0DA8"/>
    <w:rsid w:val="00CA6FD8"/>
    <w:rsid w:val="00CB65D4"/>
    <w:rsid w:val="00CB7734"/>
    <w:rsid w:val="00CC0669"/>
    <w:rsid w:val="00CC2A0D"/>
    <w:rsid w:val="00CC3265"/>
    <w:rsid w:val="00CE2215"/>
    <w:rsid w:val="00CE2819"/>
    <w:rsid w:val="00CE4C75"/>
    <w:rsid w:val="00CE59F6"/>
    <w:rsid w:val="00CF10E8"/>
    <w:rsid w:val="00CF6056"/>
    <w:rsid w:val="00CF76AC"/>
    <w:rsid w:val="00CF76B5"/>
    <w:rsid w:val="00D03471"/>
    <w:rsid w:val="00D17C9D"/>
    <w:rsid w:val="00D20A13"/>
    <w:rsid w:val="00D23C0D"/>
    <w:rsid w:val="00D274BE"/>
    <w:rsid w:val="00D411E9"/>
    <w:rsid w:val="00D42971"/>
    <w:rsid w:val="00D45135"/>
    <w:rsid w:val="00D51DFB"/>
    <w:rsid w:val="00D56D00"/>
    <w:rsid w:val="00D624CD"/>
    <w:rsid w:val="00D629C7"/>
    <w:rsid w:val="00D640F2"/>
    <w:rsid w:val="00D736D0"/>
    <w:rsid w:val="00D80397"/>
    <w:rsid w:val="00D8643B"/>
    <w:rsid w:val="00D87145"/>
    <w:rsid w:val="00D91F28"/>
    <w:rsid w:val="00D94356"/>
    <w:rsid w:val="00D972C8"/>
    <w:rsid w:val="00D975FF"/>
    <w:rsid w:val="00DA05E3"/>
    <w:rsid w:val="00DA22C0"/>
    <w:rsid w:val="00DA3B56"/>
    <w:rsid w:val="00DB37F3"/>
    <w:rsid w:val="00DB3B3B"/>
    <w:rsid w:val="00DC0880"/>
    <w:rsid w:val="00DC3E34"/>
    <w:rsid w:val="00DC4019"/>
    <w:rsid w:val="00DC6A6C"/>
    <w:rsid w:val="00DD0381"/>
    <w:rsid w:val="00DD0934"/>
    <w:rsid w:val="00DD13CD"/>
    <w:rsid w:val="00DD6EE9"/>
    <w:rsid w:val="00DD7C99"/>
    <w:rsid w:val="00DE3D67"/>
    <w:rsid w:val="00DE5D43"/>
    <w:rsid w:val="00DE7598"/>
    <w:rsid w:val="00DF1020"/>
    <w:rsid w:val="00DF1B9F"/>
    <w:rsid w:val="00DF2C95"/>
    <w:rsid w:val="00E00636"/>
    <w:rsid w:val="00E0279E"/>
    <w:rsid w:val="00E0314A"/>
    <w:rsid w:val="00E05A07"/>
    <w:rsid w:val="00E07161"/>
    <w:rsid w:val="00E10C08"/>
    <w:rsid w:val="00E10FA1"/>
    <w:rsid w:val="00E12CEB"/>
    <w:rsid w:val="00E14B73"/>
    <w:rsid w:val="00E150A9"/>
    <w:rsid w:val="00E16635"/>
    <w:rsid w:val="00E31EDC"/>
    <w:rsid w:val="00E33043"/>
    <w:rsid w:val="00E37B18"/>
    <w:rsid w:val="00E40871"/>
    <w:rsid w:val="00E4363F"/>
    <w:rsid w:val="00E5107B"/>
    <w:rsid w:val="00E53206"/>
    <w:rsid w:val="00E536EB"/>
    <w:rsid w:val="00E539FD"/>
    <w:rsid w:val="00E566E5"/>
    <w:rsid w:val="00E65FB6"/>
    <w:rsid w:val="00E71F6A"/>
    <w:rsid w:val="00E724E6"/>
    <w:rsid w:val="00E75304"/>
    <w:rsid w:val="00E77662"/>
    <w:rsid w:val="00E81647"/>
    <w:rsid w:val="00E83B7A"/>
    <w:rsid w:val="00E85EE6"/>
    <w:rsid w:val="00EA0A08"/>
    <w:rsid w:val="00EA1A3C"/>
    <w:rsid w:val="00EA661B"/>
    <w:rsid w:val="00EA6EE4"/>
    <w:rsid w:val="00EB32D5"/>
    <w:rsid w:val="00EB3D7C"/>
    <w:rsid w:val="00EC5558"/>
    <w:rsid w:val="00EC692A"/>
    <w:rsid w:val="00EC6EDF"/>
    <w:rsid w:val="00ED18AF"/>
    <w:rsid w:val="00ED1D84"/>
    <w:rsid w:val="00ED3F29"/>
    <w:rsid w:val="00ED5128"/>
    <w:rsid w:val="00ED7AD0"/>
    <w:rsid w:val="00EE2E70"/>
    <w:rsid w:val="00EE6648"/>
    <w:rsid w:val="00EE67FC"/>
    <w:rsid w:val="00EF38FA"/>
    <w:rsid w:val="00EF3EB6"/>
    <w:rsid w:val="00F0363A"/>
    <w:rsid w:val="00F074E4"/>
    <w:rsid w:val="00F13AC1"/>
    <w:rsid w:val="00F2188E"/>
    <w:rsid w:val="00F22758"/>
    <w:rsid w:val="00F23333"/>
    <w:rsid w:val="00F27F23"/>
    <w:rsid w:val="00F31367"/>
    <w:rsid w:val="00F37AEB"/>
    <w:rsid w:val="00F4111A"/>
    <w:rsid w:val="00F43B20"/>
    <w:rsid w:val="00F4433C"/>
    <w:rsid w:val="00F55779"/>
    <w:rsid w:val="00F572CF"/>
    <w:rsid w:val="00F60AB8"/>
    <w:rsid w:val="00F65167"/>
    <w:rsid w:val="00F65A22"/>
    <w:rsid w:val="00F678DB"/>
    <w:rsid w:val="00F7259B"/>
    <w:rsid w:val="00F73794"/>
    <w:rsid w:val="00F80AA6"/>
    <w:rsid w:val="00F93714"/>
    <w:rsid w:val="00F96B6E"/>
    <w:rsid w:val="00FA15EE"/>
    <w:rsid w:val="00FA2CF2"/>
    <w:rsid w:val="00FB1FA8"/>
    <w:rsid w:val="00FB33C8"/>
    <w:rsid w:val="00FC003B"/>
    <w:rsid w:val="00FD113D"/>
    <w:rsid w:val="00FE2218"/>
    <w:rsid w:val="00FE50C9"/>
    <w:rsid w:val="00FF0ECD"/>
    <w:rsid w:val="00FF1B7F"/>
    <w:rsid w:val="00FF2990"/>
    <w:rsid w:val="3BDDDDA7"/>
    <w:rsid w:val="56650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EB4170"/>
  <w15:docId w15:val="{05204CC8-2FAF-44E5-87D1-157358EB0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D51"/>
    <w:pPr>
      <w:ind w:left="7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qFormat/>
    <w:rsid w:val="00D94356"/>
    <w:pPr>
      <w:keepNext/>
      <w:numPr>
        <w:numId w:val="1"/>
      </w:numPr>
      <w:spacing w:after="120"/>
      <w:outlineLvl w:val="0"/>
    </w:pPr>
    <w:rPr>
      <w:b/>
      <w:kern w:val="28"/>
      <w:sz w:val="22"/>
    </w:rPr>
  </w:style>
  <w:style w:type="paragraph" w:styleId="Heading2">
    <w:name w:val="heading 2"/>
    <w:basedOn w:val="Normal"/>
    <w:next w:val="Normal"/>
    <w:link w:val="Heading2Char"/>
    <w:qFormat/>
    <w:rsid w:val="006C0270"/>
    <w:pPr>
      <w:keepNext/>
      <w:numPr>
        <w:ilvl w:val="1"/>
        <w:numId w:val="1"/>
      </w:numPr>
      <w:spacing w:after="120"/>
      <w:outlineLvl w:val="1"/>
    </w:pPr>
  </w:style>
  <w:style w:type="paragraph" w:styleId="Heading3">
    <w:name w:val="heading 3"/>
    <w:basedOn w:val="Normal"/>
    <w:next w:val="Normal"/>
    <w:qFormat/>
    <w:rsid w:val="004C07DB"/>
    <w:pPr>
      <w:keepNext/>
      <w:numPr>
        <w:ilvl w:val="2"/>
        <w:numId w:val="1"/>
      </w:numPr>
      <w:spacing w:after="60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4C07DB"/>
    <w:pPr>
      <w:keepNext/>
      <w:numPr>
        <w:ilvl w:val="3"/>
        <w:numId w:val="1"/>
      </w:numPr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4C07DB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rsid w:val="004C07DB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rsid w:val="004C07DB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4C07DB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rsid w:val="004C07DB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Return">
    <w:name w:val="envelope return"/>
    <w:basedOn w:val="Normal"/>
    <w:rsid w:val="004C07DB"/>
    <w:rPr>
      <w:rFonts w:ascii="Lucida Calligraphy" w:hAnsi="Lucida Calligraphy"/>
    </w:rPr>
  </w:style>
  <w:style w:type="paragraph" w:styleId="Header">
    <w:name w:val="header"/>
    <w:basedOn w:val="Normal"/>
    <w:rsid w:val="004C07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C07DB"/>
    <w:pPr>
      <w:tabs>
        <w:tab w:val="center" w:pos="4320"/>
        <w:tab w:val="right" w:pos="8640"/>
      </w:tabs>
    </w:pPr>
  </w:style>
  <w:style w:type="paragraph" w:styleId="TOC1">
    <w:name w:val="toc 1"/>
    <w:basedOn w:val="Normal"/>
    <w:next w:val="Normal"/>
    <w:autoRedefine/>
    <w:uiPriority w:val="39"/>
    <w:rsid w:val="00FB1FA8"/>
    <w:pPr>
      <w:spacing w:before="120" w:after="120"/>
      <w:ind w:left="0"/>
    </w:pPr>
    <w:rPr>
      <w:b/>
      <w:caps/>
    </w:rPr>
  </w:style>
  <w:style w:type="paragraph" w:styleId="TOC2">
    <w:name w:val="toc 2"/>
    <w:basedOn w:val="Normal"/>
    <w:next w:val="Normal"/>
    <w:autoRedefine/>
    <w:uiPriority w:val="39"/>
    <w:rsid w:val="00AA66F6"/>
    <w:pPr>
      <w:ind w:left="240"/>
    </w:pPr>
    <w:rPr>
      <w:smallCaps/>
    </w:rPr>
  </w:style>
  <w:style w:type="paragraph" w:styleId="TOC3">
    <w:name w:val="toc 3"/>
    <w:basedOn w:val="Normal"/>
    <w:next w:val="Normal"/>
    <w:autoRedefine/>
    <w:semiHidden/>
    <w:rsid w:val="00AA66F6"/>
    <w:pPr>
      <w:ind w:left="480"/>
    </w:pPr>
    <w:rPr>
      <w:i/>
    </w:rPr>
  </w:style>
  <w:style w:type="paragraph" w:styleId="TOC4">
    <w:name w:val="toc 4"/>
    <w:basedOn w:val="Normal"/>
    <w:next w:val="Normal"/>
    <w:autoRedefine/>
    <w:semiHidden/>
    <w:rsid w:val="00AA66F6"/>
    <w:rPr>
      <w:sz w:val="18"/>
    </w:rPr>
  </w:style>
  <w:style w:type="paragraph" w:styleId="TOC5">
    <w:name w:val="toc 5"/>
    <w:basedOn w:val="Normal"/>
    <w:next w:val="Normal"/>
    <w:autoRedefine/>
    <w:semiHidden/>
    <w:rsid w:val="004C07DB"/>
    <w:pPr>
      <w:ind w:left="960"/>
    </w:pPr>
    <w:rPr>
      <w:sz w:val="18"/>
    </w:rPr>
  </w:style>
  <w:style w:type="paragraph" w:styleId="TOC6">
    <w:name w:val="toc 6"/>
    <w:basedOn w:val="Normal"/>
    <w:next w:val="Normal"/>
    <w:autoRedefine/>
    <w:semiHidden/>
    <w:rsid w:val="004C07DB"/>
    <w:pPr>
      <w:ind w:left="1200"/>
    </w:pPr>
    <w:rPr>
      <w:sz w:val="18"/>
    </w:rPr>
  </w:style>
  <w:style w:type="paragraph" w:styleId="TOC7">
    <w:name w:val="toc 7"/>
    <w:basedOn w:val="Normal"/>
    <w:next w:val="Normal"/>
    <w:autoRedefine/>
    <w:semiHidden/>
    <w:rsid w:val="004C07DB"/>
    <w:pPr>
      <w:ind w:left="1440"/>
    </w:pPr>
    <w:rPr>
      <w:sz w:val="18"/>
    </w:rPr>
  </w:style>
  <w:style w:type="paragraph" w:styleId="TOC8">
    <w:name w:val="toc 8"/>
    <w:basedOn w:val="Normal"/>
    <w:next w:val="Normal"/>
    <w:autoRedefine/>
    <w:semiHidden/>
    <w:rsid w:val="004C07DB"/>
    <w:pPr>
      <w:ind w:left="1680"/>
    </w:pPr>
    <w:rPr>
      <w:sz w:val="18"/>
    </w:rPr>
  </w:style>
  <w:style w:type="paragraph" w:styleId="TOC9">
    <w:name w:val="toc 9"/>
    <w:basedOn w:val="Normal"/>
    <w:next w:val="Normal"/>
    <w:autoRedefine/>
    <w:semiHidden/>
    <w:rsid w:val="004C07DB"/>
    <w:pPr>
      <w:ind w:left="1920"/>
    </w:pPr>
    <w:rPr>
      <w:sz w:val="18"/>
    </w:rPr>
  </w:style>
  <w:style w:type="paragraph" w:styleId="BodyTextIndent">
    <w:name w:val="Body Text Indent"/>
    <w:basedOn w:val="Normal"/>
    <w:rsid w:val="004C07DB"/>
  </w:style>
  <w:style w:type="paragraph" w:styleId="BodyText2">
    <w:name w:val="Body Text 2"/>
    <w:basedOn w:val="Normal"/>
    <w:rsid w:val="004C07DB"/>
  </w:style>
  <w:style w:type="paragraph" w:styleId="BodyText">
    <w:name w:val="Body Text"/>
    <w:basedOn w:val="Normal"/>
    <w:rsid w:val="004C07DB"/>
  </w:style>
  <w:style w:type="paragraph" w:styleId="BodyText3">
    <w:name w:val="Body Text 3"/>
    <w:basedOn w:val="Normal"/>
    <w:rsid w:val="004C07DB"/>
    <w:pPr>
      <w:ind w:left="0"/>
    </w:pPr>
    <w:rPr>
      <w:sz w:val="16"/>
    </w:rPr>
  </w:style>
  <w:style w:type="character" w:styleId="Hyperlink">
    <w:name w:val="Hyperlink"/>
    <w:basedOn w:val="DefaultParagraphFont"/>
    <w:uiPriority w:val="99"/>
    <w:rsid w:val="004C07DB"/>
    <w:rPr>
      <w:color w:val="0000FF"/>
      <w:u w:val="single"/>
    </w:rPr>
  </w:style>
  <w:style w:type="character" w:styleId="PageNumber">
    <w:name w:val="page number"/>
    <w:basedOn w:val="DefaultParagraphFont"/>
    <w:rsid w:val="004C07DB"/>
  </w:style>
  <w:style w:type="paragraph" w:customStyle="1" w:styleId="Sruler">
    <w:name w:val="Sruler"/>
    <w:basedOn w:val="Normal"/>
    <w:rsid w:val="008E3CB5"/>
    <w:pPr>
      <w:tabs>
        <w:tab w:val="left" w:pos="720"/>
        <w:tab w:val="right" w:leader="dot" w:pos="9072"/>
      </w:tabs>
      <w:ind w:hanging="720"/>
    </w:pPr>
  </w:style>
  <w:style w:type="paragraph" w:customStyle="1" w:styleId="TableText">
    <w:name w:val="Table Text"/>
    <w:basedOn w:val="Normal"/>
    <w:rsid w:val="008E3CB5"/>
    <w:pPr>
      <w:ind w:left="0"/>
    </w:pPr>
  </w:style>
  <w:style w:type="table" w:styleId="TableGrid">
    <w:name w:val="Table Grid"/>
    <w:basedOn w:val="TableNormal"/>
    <w:rsid w:val="002734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qFormat/>
    <w:rsid w:val="00273482"/>
    <w:pPr>
      <w:ind w:left="0"/>
      <w:jc w:val="center"/>
    </w:pPr>
    <w:rPr>
      <w:sz w:val="28"/>
    </w:rPr>
  </w:style>
  <w:style w:type="paragraph" w:customStyle="1" w:styleId="CharCharCharCharChar">
    <w:name w:val="Char Char Char Char Char"/>
    <w:basedOn w:val="Normal"/>
    <w:rsid w:val="006B1615"/>
    <w:pPr>
      <w:spacing w:after="160" w:line="240" w:lineRule="exact"/>
      <w:ind w:left="0"/>
    </w:pPr>
    <w:rPr>
      <w:rFonts w:ascii="Verdana" w:hAnsi="Verdana"/>
      <w:lang w:val="en-GB"/>
    </w:rPr>
  </w:style>
  <w:style w:type="paragraph" w:customStyle="1" w:styleId="Achievement">
    <w:name w:val="Achievement"/>
    <w:basedOn w:val="BodyText"/>
    <w:rsid w:val="00F2188E"/>
    <w:pPr>
      <w:spacing w:after="60" w:line="240" w:lineRule="atLeast"/>
      <w:ind w:left="240" w:hanging="240"/>
      <w:jc w:val="both"/>
    </w:pPr>
    <w:rPr>
      <w:rFonts w:ascii="Garamond" w:hAnsi="Garamond"/>
      <w:sz w:val="22"/>
    </w:rPr>
  </w:style>
  <w:style w:type="character" w:customStyle="1" w:styleId="Heading1Char">
    <w:name w:val="Heading 1 Char"/>
    <w:basedOn w:val="DefaultParagraphFont"/>
    <w:link w:val="Heading1"/>
    <w:rsid w:val="00D94356"/>
    <w:rPr>
      <w:rFonts w:ascii="Arial" w:hAnsi="Arial"/>
      <w:b/>
      <w:kern w:val="28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71A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71A9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9435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E2E7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20BF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rsid w:val="007F1E75"/>
    <w:rPr>
      <w:rFonts w:ascii="Arial" w:hAnsi="Arial"/>
    </w:rPr>
  </w:style>
  <w:style w:type="paragraph" w:styleId="ListParagraph">
    <w:name w:val="List Paragraph"/>
    <w:basedOn w:val="Normal"/>
    <w:uiPriority w:val="34"/>
    <w:qFormat/>
    <w:rsid w:val="008C4007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3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358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9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enturylink.sharepoint.com/:v:/r/sites/NAOLibrary/MMOE_VIDEO_LIBRARY/Positron%20-Create%20Programming.webm?csf=1&amp;web=1&amp;e=C5gBI5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footer" Target="footer2.xml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centurylink.sharepoint.com/:w:/r/sites/NAOLibrary/_layouts/15/Doc.aspx?sourcedoc=%7BEB8B96D7-1BCE-498A-9518-093C036D09DB%7D&amp;file=G.hn%20HSI%20Installation%20and%20Repair.docx&amp;action=default&amp;mobileredirect=true&amp;DefaultItemOpen=1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header" Target="header1.xml"/><Relationship Id="rId40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hyperlink" Target="https://centurylink.sharepoint.com/sites/NAOLibrary/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hyperlink" Target="mailto:Yolanda.Garner@lumen.com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centurylink.sharepoint.com/:v:/r/sites/NAOLibrary/MMOE_VIDEO_LIBRARY/Positron%20-%20View%20Programming.webm?csf=1&amp;web=1&amp;e=issqbc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centurylink.sharepoint.com/:w:/r/sites/NAOLibrary/_layouts/15/Doc.aspx?sourcedoc=%7B6EE33BE1-3A45-4A2C-BE84-5830CD1431FE%7D&amp;file=Quantum%20Fiber%205500XK%20SMART%20NID%20Integrated%20Modem%20.docx&amp;action=default&amp;mobileredirect=true&amp;DefaultItemOpen=1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lp6266\My%20Documents\cl\Oasis\MP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6713E410B80940A6E40F50D4604726" ma:contentTypeVersion="7" ma:contentTypeDescription="Create a new document." ma:contentTypeScope="" ma:versionID="9f0e38a891a1b72bba99b89239c11e27">
  <xsd:schema xmlns:xsd="http://www.w3.org/2001/XMLSchema" xmlns:xs="http://www.w3.org/2001/XMLSchema" xmlns:p="http://schemas.microsoft.com/office/2006/metadata/properties" xmlns:ns2="47b77d74-2986-468b-b77a-e447e6f30497" targetNamespace="http://schemas.microsoft.com/office/2006/metadata/properties" ma:root="true" ma:fieldsID="3ef7e56897fbea3911e8ecc0c05ccbe5" ns2:_="">
    <xsd:import namespace="47b77d74-2986-468b-b77a-e447e6f304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b77d74-2986-468b-b77a-e447e6f304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CD39FA7-9CBC-410E-98AB-BBEE911262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b77d74-2986-468b-b77a-e447e6f304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DE2398-B534-4069-AA08-2E12AC7FCEC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07361E4-CDC8-4DE0-A720-273055BE092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5DBD0DE-9F42-4A7F-9738-9610A89193C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7bd1f64-4ecb-43d7-94b5-4669091ae21c}" enabled="1" method="Privileged" siteId="{72b17115-9915-42c0-9f1b-4f98e5a4bcd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MP</Template>
  <TotalTime>64</TotalTime>
  <Pages>14</Pages>
  <Words>1017</Words>
  <Characters>5405</Characters>
  <Application>Microsoft Office Word</Application>
  <DocSecurity>0</DocSecurity>
  <Lines>307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Sprint - For Internal Use Only</Company>
  <LinksUpToDate>false</LinksUpToDate>
  <CharactersWithSpaces>6568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alp6266</dc:creator>
  <cp:lastModifiedBy>Rudrud, Debra</cp:lastModifiedBy>
  <cp:revision>293</cp:revision>
  <cp:lastPrinted>2004-05-18T20:43:00Z</cp:lastPrinted>
  <dcterms:created xsi:type="dcterms:W3CDTF">2022-03-14T14:07:00Z</dcterms:created>
  <dcterms:modified xsi:type="dcterms:W3CDTF">2026-02-25T21:41:00Z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0x010100E56713E410B80940A6E40F50D4604726</vt:lpwstr>
  </property>
  <property fmtid="{D5CDD505-2E9C-101B-9397-08002B2CF9AE}" pid="4" name="TaxKeyword">
    <vt:lpwstr/>
  </property>
  <property fmtid="{D5CDD505-2E9C-101B-9397-08002B2CF9AE}" pid="5" name="_ExtendedDescription">
    <vt:lpwstr/>
  </property>
  <property fmtid="{D5CDD505-2E9C-101B-9397-08002B2CF9AE}" pid="6" name="Order">
    <vt:r8>12104100</vt:r8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_ModernAudienceTargetUserField">
    <vt:lpwstr/>
  </property>
  <property fmtid="{D5CDD505-2E9C-101B-9397-08002B2CF9AE}" pid="10" name="Recertification Due Date">
    <vt:r8>366</vt:r8>
  </property>
  <property fmtid="{D5CDD505-2E9C-101B-9397-08002B2CF9AE}" pid="11" name="Days until Review">
    <vt:r8>335</vt:r8>
  </property>
  <property fmtid="{D5CDD505-2E9C-101B-9397-08002B2CF9AE}" pid="12" name="llf9">
    <vt:lpwstr>2</vt:lpwstr>
  </property>
  <property fmtid="{D5CDD505-2E9C-101B-9397-08002B2CF9AE}" pid="13" name="Document Manager">
    <vt:lpwstr>40;#Stecher, Jackie A</vt:lpwstr>
  </property>
  <property fmtid="{D5CDD505-2E9C-101B-9397-08002B2CF9AE}" pid="14" name="Ready for Change Approval Status">
    <vt:lpwstr>Certified by Admin</vt:lpwstr>
  </property>
  <property fmtid="{D5CDD505-2E9C-101B-9397-08002B2CF9AE}" pid="15" name="TaxKeywordTaxHTField">
    <vt:lpwstr/>
  </property>
  <property fmtid="{D5CDD505-2E9C-101B-9397-08002B2CF9AE}" pid="16" name="Brand">
    <vt:lpwstr>Lumen</vt:lpwstr>
  </property>
  <property fmtid="{D5CDD505-2E9C-101B-9397-08002B2CF9AE}" pid="17" name="Document Number">
    <vt:lpwstr>PP-MP-2022-05-002</vt:lpwstr>
  </property>
  <property fmtid="{D5CDD505-2E9C-101B-9397-08002B2CF9AE}" pid="18" name="RecertificationDate">
    <vt:filetime>2022-05-26T05:00:00Z</vt:filetime>
  </property>
  <property fmtid="{D5CDD505-2E9C-101B-9397-08002B2CF9AE}" pid="19" name="Purpose/Description">
    <vt:lpwstr>The following M&amp;P provides steps for programming service in a Positron G.hn (GAM) device.  </vt:lpwstr>
  </property>
  <property fmtid="{D5CDD505-2E9C-101B-9397-08002B2CF9AE}" pid="20" name="SharedWithUsers">
    <vt:lpwstr>16;#Cox, Angela M;#40;#Stecher, Jackie A</vt:lpwstr>
  </property>
  <property fmtid="{D5CDD505-2E9C-101B-9397-08002B2CF9AE}" pid="21" name="DocumentOwner">
    <vt:lpwstr>42;#Garner, Yolanda</vt:lpwstr>
  </property>
  <property fmtid="{D5CDD505-2E9C-101B-9397-08002B2CF9AE}" pid="22" name="TaxCatchAll">
    <vt:lpwstr/>
  </property>
  <property fmtid="{D5CDD505-2E9C-101B-9397-08002B2CF9AE}" pid="23" name="ClassificationContentMarkingFooterShapeIds">
    <vt:lpwstr>1616278f,d438700,2ba01df7</vt:lpwstr>
  </property>
  <property fmtid="{D5CDD505-2E9C-101B-9397-08002B2CF9AE}" pid="24" name="ClassificationContentMarkingFooterFontProps">
    <vt:lpwstr>#000000,8,Calibri</vt:lpwstr>
  </property>
  <property fmtid="{D5CDD505-2E9C-101B-9397-08002B2CF9AE}" pid="25" name="ClassificationContentMarkingFooterText">
    <vt:lpwstr>Confidential / Distribution restricted to Lumen Employees and Contractors under NDA</vt:lpwstr>
  </property>
  <property fmtid="{D5CDD505-2E9C-101B-9397-08002B2CF9AE}" pid="26" name="docLang">
    <vt:lpwstr>en</vt:lpwstr>
  </property>
  <property fmtid="{D5CDD505-2E9C-101B-9397-08002B2CF9AE}" pid="27" name="MediaServiceImageTags">
    <vt:lpwstr/>
  </property>
  <property fmtid="{D5CDD505-2E9C-101B-9397-08002B2CF9AE}" pid="28" name="MSIP_Label_defa4170-0d19-0005-0004-bc88714345d2_Enabled">
    <vt:lpwstr>true</vt:lpwstr>
  </property>
  <property fmtid="{D5CDD505-2E9C-101B-9397-08002B2CF9AE}" pid="29" name="MSIP_Label_defa4170-0d19-0005-0004-bc88714345d2_SetDate">
    <vt:lpwstr>2026-02-25T21:41:23Z</vt:lpwstr>
  </property>
  <property fmtid="{D5CDD505-2E9C-101B-9397-08002B2CF9AE}" pid="30" name="MSIP_Label_defa4170-0d19-0005-0004-bc88714345d2_Method">
    <vt:lpwstr>Standard</vt:lpwstr>
  </property>
  <property fmtid="{D5CDD505-2E9C-101B-9397-08002B2CF9AE}" pid="31" name="MSIP_Label_defa4170-0d19-0005-0004-bc88714345d2_Name">
    <vt:lpwstr>defa4170-0d19-0005-0004-bc88714345d2</vt:lpwstr>
  </property>
  <property fmtid="{D5CDD505-2E9C-101B-9397-08002B2CF9AE}" pid="32" name="MSIP_Label_defa4170-0d19-0005-0004-bc88714345d2_SiteId">
    <vt:lpwstr>4a364e4f-b2f7-43a1-a561-ca47a42425af</vt:lpwstr>
  </property>
  <property fmtid="{D5CDD505-2E9C-101B-9397-08002B2CF9AE}" pid="33" name="MSIP_Label_defa4170-0d19-0005-0004-bc88714345d2_ActionId">
    <vt:lpwstr>c3092abf-a8e2-4410-b723-3a672ffa6de5</vt:lpwstr>
  </property>
  <property fmtid="{D5CDD505-2E9C-101B-9397-08002B2CF9AE}" pid="34" name="MSIP_Label_defa4170-0d19-0005-0004-bc88714345d2_ContentBits">
    <vt:lpwstr>0</vt:lpwstr>
  </property>
  <property fmtid="{D5CDD505-2E9C-101B-9397-08002B2CF9AE}" pid="35" name="MSIP_Label_defa4170-0d19-0005-0004-bc88714345d2_Tag">
    <vt:lpwstr>10, 3, 0, 1</vt:lpwstr>
  </property>
</Properties>
</file>